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9B0" w:rsidRPr="004D486C" w:rsidRDefault="003059B0" w:rsidP="003059B0"/>
    <w:p w:rsidR="004D486C" w:rsidRDefault="00C6408C" w:rsidP="004D486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3026425</wp:posOffset>
                </wp:positionV>
                <wp:extent cx="3211033" cy="1924493"/>
                <wp:effectExtent l="0" t="0" r="27940" b="19050"/>
                <wp:wrapNone/>
                <wp:docPr id="11" name="Retângulo: Cantos Arredondado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1033" cy="1924493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2AC0" w:rsidRDefault="00F72AC0" w:rsidP="00C6408C">
                            <w:pPr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proofErr w:type="spellStart"/>
                            <w:r w:rsidRPr="004D486C">
                              <w:rPr>
                                <w:b/>
                                <w:sz w:val="48"/>
                              </w:rPr>
                              <w:t>Run.Codes</w:t>
                            </w:r>
                            <w:proofErr w:type="spellEnd"/>
                          </w:p>
                          <w:p w:rsidR="00F72AC0" w:rsidRPr="00962FB2" w:rsidRDefault="00F72AC0" w:rsidP="00C6408C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962FB2">
                              <w:rPr>
                                <w:b/>
                                <w:sz w:val="28"/>
                              </w:rPr>
                              <w:t>Versão BETA</w:t>
                            </w:r>
                          </w:p>
                          <w:p w:rsidR="00F72AC0" w:rsidRPr="00C6408C" w:rsidRDefault="00F72AC0" w:rsidP="00C6408C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Manual do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: Cantos Arredondados 11" o:spid="_x0000_s1026" style="position:absolute;left:0;text-align:left;margin-left:0;margin-top:238.3pt;width:252.85pt;height:151.5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" fillcolor="white [3201]" strokecolor="black [3200]" strokeweight="1.5pt">
                <v:stroke joinstyle="miter"/>
                <v:textbox>
                  <w:txbxContent>
                    <w:p w:rsidR="00F72AC0" w:rsidRDefault="00F72AC0" w:rsidP="00C6408C">
                      <w:pPr>
                        <w:jc w:val="center"/>
                        <w:rPr>
                          <w:b/>
                          <w:sz w:val="48"/>
                        </w:rPr>
                      </w:pPr>
                      <w:proofErr w:type="spellStart"/>
                      <w:r w:rsidRPr="004D486C">
                        <w:rPr>
                          <w:b/>
                          <w:sz w:val="48"/>
                        </w:rPr>
                        <w:t>Run.Codes</w:t>
                      </w:r>
                      <w:proofErr w:type="spellEnd"/>
                    </w:p>
                    <w:p w:rsidR="00F72AC0" w:rsidRPr="00962FB2" w:rsidRDefault="00F72AC0" w:rsidP="00C6408C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962FB2">
                        <w:rPr>
                          <w:b/>
                          <w:sz w:val="28"/>
                        </w:rPr>
                        <w:t>Versão BETA</w:t>
                      </w:r>
                    </w:p>
                    <w:p w:rsidR="00F72AC0" w:rsidRPr="00C6408C" w:rsidRDefault="00F72AC0" w:rsidP="00C6408C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Manual do Usuário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4D486C" w:rsidRPr="004D486C" w:rsidRDefault="004D486C" w:rsidP="004D486C">
      <w:pPr>
        <w:sectPr w:rsidR="004D486C" w:rsidRPr="004D486C" w:rsidSect="00527637">
          <w:footerReference w:type="default" r:id="rId8"/>
          <w:footerReference w:type="first" r:id="rId9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B5414C" w:rsidRDefault="00B5414C" w:rsidP="00383A76">
      <w:pPr>
        <w:jc w:val="center"/>
      </w:pPr>
    </w:p>
    <w:p w:rsidR="00383A76" w:rsidRDefault="00383A76" w:rsidP="00383A76">
      <w:pPr>
        <w:jc w:val="center"/>
      </w:pPr>
    </w:p>
    <w:p w:rsidR="00383A76" w:rsidRDefault="00383A76" w:rsidP="00383A76">
      <w:pPr>
        <w:jc w:val="center"/>
      </w:pPr>
    </w:p>
    <w:p w:rsidR="00383A76" w:rsidRDefault="00383A76" w:rsidP="00383A76">
      <w:pPr>
        <w:jc w:val="center"/>
      </w:pPr>
    </w:p>
    <w:p w:rsidR="00383A76" w:rsidRDefault="00383A76" w:rsidP="00383A76">
      <w:pPr>
        <w:jc w:val="center"/>
      </w:pPr>
    </w:p>
    <w:p w:rsidR="00383A76" w:rsidRDefault="00383A76" w:rsidP="00383A76">
      <w:pPr>
        <w:jc w:val="center"/>
      </w:pPr>
    </w:p>
    <w:p w:rsidR="00383A76" w:rsidRPr="004D486C" w:rsidRDefault="00383A76" w:rsidP="004D486C">
      <w:pPr>
        <w:jc w:val="right"/>
        <w:rPr>
          <w:b/>
          <w:sz w:val="36"/>
        </w:rPr>
      </w:pPr>
    </w:p>
    <w:p w:rsidR="00383A76" w:rsidRPr="004D486C" w:rsidRDefault="00383A76" w:rsidP="004D486C">
      <w:pPr>
        <w:jc w:val="right"/>
        <w:rPr>
          <w:b/>
          <w:sz w:val="36"/>
        </w:rPr>
      </w:pPr>
    </w:p>
    <w:p w:rsidR="00383A76" w:rsidRDefault="004D486C" w:rsidP="004D486C">
      <w:pPr>
        <w:jc w:val="right"/>
        <w:rPr>
          <w:b/>
          <w:sz w:val="48"/>
        </w:rPr>
      </w:pPr>
      <w:proofErr w:type="spellStart"/>
      <w:r w:rsidRPr="004D486C">
        <w:rPr>
          <w:b/>
          <w:sz w:val="48"/>
        </w:rPr>
        <w:t>Run.Codes</w:t>
      </w:r>
      <w:proofErr w:type="spellEnd"/>
    </w:p>
    <w:p w:rsidR="004D486C" w:rsidRPr="00962FB2" w:rsidRDefault="004D486C" w:rsidP="004D486C">
      <w:pPr>
        <w:jc w:val="right"/>
        <w:rPr>
          <w:b/>
          <w:sz w:val="28"/>
        </w:rPr>
      </w:pPr>
      <w:r w:rsidRPr="00962FB2">
        <w:rPr>
          <w:b/>
          <w:sz w:val="28"/>
        </w:rPr>
        <w:t>Versão BETA</w:t>
      </w:r>
    </w:p>
    <w:p w:rsidR="008F3E2E" w:rsidRPr="004D486C" w:rsidRDefault="004D486C" w:rsidP="004D486C">
      <w:pPr>
        <w:jc w:val="right"/>
        <w:rPr>
          <w:b/>
          <w:sz w:val="36"/>
        </w:rPr>
      </w:pPr>
      <w:r>
        <w:rPr>
          <w:b/>
          <w:sz w:val="36"/>
        </w:rPr>
        <w:t>Manual do Usuário</w:t>
      </w:r>
    </w:p>
    <w:p w:rsidR="00383A76" w:rsidRDefault="00383A76" w:rsidP="0085124B"/>
    <w:p w:rsidR="00383A76" w:rsidRDefault="00383A76" w:rsidP="0085124B"/>
    <w:p w:rsidR="00383A76" w:rsidRDefault="00383A76" w:rsidP="0085124B"/>
    <w:p w:rsidR="00383A76" w:rsidRDefault="00383A76" w:rsidP="0085124B"/>
    <w:p w:rsidR="00383A76" w:rsidRPr="00383A76" w:rsidRDefault="00383A76" w:rsidP="00383A76"/>
    <w:p w:rsidR="000E36D9" w:rsidRDefault="000E36D9" w:rsidP="0085124B"/>
    <w:p w:rsidR="00962FB2" w:rsidRDefault="00962FB2" w:rsidP="0085124B">
      <w:pPr>
        <w:sectPr w:rsidR="00962FB2" w:rsidSect="0052763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701" w:right="1134" w:bottom="1134" w:left="1701" w:header="708" w:footer="708" w:gutter="0"/>
          <w:cols w:space="708"/>
          <w:titlePg/>
          <w:docGrid w:linePitch="360"/>
        </w:sectPr>
      </w:pPr>
    </w:p>
    <w:p w:rsidR="00A91DB9" w:rsidRDefault="00A91DB9" w:rsidP="00962FB2">
      <w:pPr>
        <w:jc w:val="center"/>
        <w:rPr>
          <w:b/>
          <w:sz w:val="28"/>
        </w:rPr>
      </w:pPr>
      <w:bookmarkStart w:id="0" w:name="_Toc522442376"/>
      <w:bookmarkStart w:id="1" w:name="_Toc522442199"/>
      <w:bookmarkStart w:id="2" w:name="_Toc522442150"/>
    </w:p>
    <w:p w:rsidR="00962FB2" w:rsidRPr="00A91DB9" w:rsidRDefault="00962FB2" w:rsidP="00A91DB9">
      <w:pPr>
        <w:jc w:val="center"/>
        <w:rPr>
          <w:b/>
          <w:sz w:val="28"/>
        </w:rPr>
      </w:pPr>
      <w:r w:rsidRPr="00962FB2">
        <w:rPr>
          <w:b/>
          <w:sz w:val="28"/>
        </w:rPr>
        <w:t>PREFÁCIO</w:t>
      </w:r>
    </w:p>
    <w:p w:rsidR="00A91DB9" w:rsidRDefault="00A91DB9" w:rsidP="002C76F1">
      <w:pPr>
        <w:ind w:firstLine="709"/>
      </w:pPr>
      <w:r w:rsidRPr="00A91DB9">
        <w:rPr>
          <w:b/>
        </w:rPr>
        <w:t>Run.codes</w:t>
      </w:r>
      <w:r>
        <w:t xml:space="preserve"> é</w:t>
      </w:r>
      <w:r w:rsidR="00FA114B">
        <w:t xml:space="preserve"> um </w:t>
      </w:r>
      <w:r w:rsidR="00A00617">
        <w:t>site de</w:t>
      </w:r>
      <w:r>
        <w:t xml:space="preserve"> autoria de dois alunos do Instituto de Ciências Matemáticas e de Computação (ICMC) da Universidade de São Paulo (USP), em São Carlos, Felipe Duarte e Fábio Sikansi. Seu projeto é um </w:t>
      </w:r>
      <w:r w:rsidR="00BE2134">
        <w:t>site</w:t>
      </w:r>
      <w:r>
        <w:t xml:space="preserve"> de</w:t>
      </w:r>
      <w:r w:rsidRPr="009D424A">
        <w:t xml:space="preserve"> submissão e correção automática de </w:t>
      </w:r>
      <w:r w:rsidR="002C76F1">
        <w:t>exercícios</w:t>
      </w:r>
      <w:r w:rsidRPr="009D424A">
        <w:t xml:space="preserve"> de programaçã</w:t>
      </w:r>
      <w:r>
        <w:t>o</w:t>
      </w:r>
      <w:r w:rsidRPr="009D424A">
        <w:t>.</w:t>
      </w:r>
      <w:r w:rsidR="00A00617">
        <w:t xml:space="preserve"> Além disso, o sistema </w:t>
      </w:r>
      <w:r w:rsidR="00BF5FB4">
        <w:t>integra</w:t>
      </w:r>
      <w:r w:rsidR="00A00617">
        <w:t xml:space="preserve"> uma ferramenta auxiliar</w:t>
      </w:r>
      <w:r w:rsidR="00BF5FB4">
        <w:t xml:space="preserve"> muito conhecida</w:t>
      </w:r>
      <w:r w:rsidR="00C0549B">
        <w:t>, MOSS,</w:t>
      </w:r>
      <w:r w:rsidR="00BF5FB4">
        <w:t xml:space="preserve"> para</w:t>
      </w:r>
      <w:r w:rsidR="00A00617">
        <w:t xml:space="preserve"> detecção de plágio, permitindo que códigos-fonte e arquivos de texto sejam analisados</w:t>
      </w:r>
      <w:r>
        <w:t>.</w:t>
      </w:r>
    </w:p>
    <w:p w:rsidR="00FA114B" w:rsidRDefault="007A4D1B" w:rsidP="002C76F1">
      <w:pPr>
        <w:ind w:firstLine="709"/>
      </w:pPr>
      <w:r w:rsidRPr="007A4D1B">
        <w:t>O</w:t>
      </w:r>
      <w:r>
        <w:rPr>
          <w:b/>
        </w:rPr>
        <w:t xml:space="preserve"> </w:t>
      </w:r>
      <w:r w:rsidR="002C76F1" w:rsidRPr="002C76F1">
        <w:rPr>
          <w:b/>
        </w:rPr>
        <w:t>Run.codes</w:t>
      </w:r>
      <w:r w:rsidR="00BF5FB4">
        <w:rPr>
          <w:b/>
        </w:rPr>
        <w:t>,</w:t>
      </w:r>
      <w:r w:rsidR="00A91DB9">
        <w:t xml:space="preserve"> </w:t>
      </w:r>
      <w:r w:rsidR="002C76F1">
        <w:t>como plataforma de</w:t>
      </w:r>
      <w:r w:rsidR="00A91DB9">
        <w:t xml:space="preserve"> correção de exercícios </w:t>
      </w:r>
      <w:r w:rsidR="00BF5FB4">
        <w:t xml:space="preserve">e como </w:t>
      </w:r>
      <w:r w:rsidR="00A91DB9">
        <w:t>análise de plágio de provas, trabalhos</w:t>
      </w:r>
      <w:r w:rsidR="00BF5FB4">
        <w:t xml:space="preserve"> </w:t>
      </w:r>
      <w:r w:rsidR="00A91DB9">
        <w:t>e monografias,</w:t>
      </w:r>
      <w:r w:rsidR="00BF5FB4">
        <w:t xml:space="preserve"> </w:t>
      </w:r>
      <w:r w:rsidR="002C76F1">
        <w:t>tem muito a contribuir</w:t>
      </w:r>
      <w:r w:rsidR="00A91DB9">
        <w:t xml:space="preserve"> ao cenário acadêmico das instituições </w:t>
      </w:r>
      <w:r w:rsidR="002C76F1">
        <w:t xml:space="preserve">públicas e privadas </w:t>
      </w:r>
      <w:r w:rsidR="00A91DB9">
        <w:t>d</w:t>
      </w:r>
      <w:r w:rsidR="00BF5FB4">
        <w:t xml:space="preserve">o </w:t>
      </w:r>
      <w:r w:rsidR="00A91DB9">
        <w:t>país.</w:t>
      </w:r>
    </w:p>
    <w:p w:rsidR="00BF5FB4" w:rsidRDefault="00BF5FB4" w:rsidP="002C76F1">
      <w:pPr>
        <w:ind w:firstLine="709"/>
      </w:pPr>
      <w:r w:rsidRPr="00BF5FB4">
        <w:rPr>
          <w:b/>
        </w:rPr>
        <w:t>Run.codes</w:t>
      </w:r>
      <w:r>
        <w:t xml:space="preserve"> não requer instalação</w:t>
      </w:r>
      <w:r w:rsidR="00BE2134">
        <w:t xml:space="preserve">, </w:t>
      </w:r>
      <w:r>
        <w:t>é um site, portanto pode ser utilizado em quase qualquer navegador. O gasto computacional não depende da máquina do usuário.</w:t>
      </w:r>
    </w:p>
    <w:p w:rsidR="007A4D1B" w:rsidRDefault="00BF5FB4" w:rsidP="007A4D1B">
      <w:pPr>
        <w:ind w:firstLine="709"/>
      </w:pPr>
      <w:r>
        <w:t xml:space="preserve">O desenvolvimento do </w:t>
      </w:r>
      <w:r w:rsidRPr="00BE2134">
        <w:rPr>
          <w:b/>
        </w:rPr>
        <w:t>Run.codes</w:t>
      </w:r>
      <w:r>
        <w:t xml:space="preserve"> tem apoio da RIOSOFT, RIOINFO</w:t>
      </w:r>
      <w:r w:rsidR="007A4D1B">
        <w:t>,</w:t>
      </w:r>
      <w:r w:rsidR="00150786">
        <w:t xml:space="preserve"> FENAINFO</w:t>
      </w:r>
      <w:r w:rsidR="007A4D1B">
        <w:t xml:space="preserve"> e Ti Rio. Espera-se continuar contando com a colaboração e crítica de todos os usuários para poder sempre melhorar </w:t>
      </w:r>
      <w:r w:rsidR="00584095">
        <w:t xml:space="preserve">o </w:t>
      </w:r>
      <w:r w:rsidR="00584095" w:rsidRPr="00584095">
        <w:t>sistema</w:t>
      </w:r>
      <w:r w:rsidR="007A4D1B">
        <w:t>.</w:t>
      </w:r>
    </w:p>
    <w:p w:rsidR="00B43D5C" w:rsidRDefault="00B43D5C" w:rsidP="00B43D5C">
      <w:pPr>
        <w:ind w:firstLine="709"/>
      </w:pPr>
      <w:r>
        <w:t xml:space="preserve">O </w:t>
      </w:r>
      <w:r w:rsidRPr="00584095">
        <w:rPr>
          <w:b/>
        </w:rPr>
        <w:t>Run.codes</w:t>
      </w:r>
      <w:r>
        <w:t xml:space="preserve"> é disponibilizado </w:t>
      </w:r>
      <w:r w:rsidRPr="00527637">
        <w:t>gratuitamente</w:t>
      </w:r>
      <w:r>
        <w:t xml:space="preserve"> apenas para universidades públicas. Aqueles interessados devem entrar em contato com os criadores da plataforma por e-mail (</w:t>
      </w:r>
      <w:hyperlink r:id="rId16" w:history="1">
        <w:r w:rsidRPr="0030643C">
          <w:rPr>
            <w:rStyle w:val="Hyperlink"/>
          </w:rPr>
          <w:t>felipelageduarte@run.codes</w:t>
        </w:r>
      </w:hyperlink>
      <w:r>
        <w:t xml:space="preserve"> ou </w:t>
      </w:r>
      <w:hyperlink r:id="rId17" w:history="1">
        <w:r w:rsidRPr="0030643C">
          <w:rPr>
            <w:rStyle w:val="Hyperlink"/>
          </w:rPr>
          <w:t>fabio@run.codes</w:t>
        </w:r>
      </w:hyperlink>
      <w:r>
        <w:t>).</w:t>
      </w:r>
    </w:p>
    <w:p w:rsidR="00B43D5C" w:rsidRDefault="00B43D5C" w:rsidP="007A4D1B">
      <w:pPr>
        <w:ind w:firstLine="709"/>
      </w:pPr>
    </w:p>
    <w:p w:rsidR="007B6AF1" w:rsidRDefault="007B6AF1" w:rsidP="00A91DB9">
      <w:pPr>
        <w:spacing w:after="160" w:line="259" w:lineRule="auto"/>
      </w:pPr>
      <w:r>
        <w:br w:type="page"/>
      </w:r>
    </w:p>
    <w:p w:rsidR="00962FB2" w:rsidRDefault="00962FB2" w:rsidP="00962FB2"/>
    <w:sdt>
      <w:sdtPr>
        <w:rPr>
          <w:b/>
          <w:sz w:val="28"/>
        </w:rPr>
        <w:id w:val="-65846247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115E77" w:rsidRPr="00A91DB9" w:rsidRDefault="00962FB2" w:rsidP="00115E77">
          <w:pPr>
            <w:jc w:val="center"/>
            <w:rPr>
              <w:b/>
              <w:sz w:val="28"/>
            </w:rPr>
          </w:pPr>
          <w:r w:rsidRPr="00A91DB9">
            <w:rPr>
              <w:b/>
              <w:sz w:val="28"/>
            </w:rPr>
            <w:t>ÍNDICE</w:t>
          </w:r>
        </w:p>
        <w:p w:rsidR="00BE2134" w:rsidRDefault="00115E77">
          <w:pPr>
            <w:pStyle w:val="Sumrio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6805707" w:history="1">
            <w:r w:rsidR="00BE2134" w:rsidRPr="00E209AB">
              <w:rPr>
                <w:rStyle w:val="Hyperlink"/>
                <w:noProof/>
              </w:rPr>
              <w:t>1.</w:t>
            </w:r>
            <w:r w:rsidR="00BE213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E2134" w:rsidRPr="00E209AB">
              <w:rPr>
                <w:rStyle w:val="Hyperlink"/>
                <w:noProof/>
              </w:rPr>
              <w:t>Introdução</w:t>
            </w:r>
            <w:r w:rsidR="00BE2134">
              <w:rPr>
                <w:noProof/>
                <w:webHidden/>
              </w:rPr>
              <w:tab/>
            </w:r>
            <w:r w:rsidR="00BE2134">
              <w:rPr>
                <w:noProof/>
                <w:webHidden/>
              </w:rPr>
              <w:fldChar w:fldCharType="begin"/>
            </w:r>
            <w:r w:rsidR="00BE2134">
              <w:rPr>
                <w:noProof/>
                <w:webHidden/>
              </w:rPr>
              <w:instrText xml:space="preserve"> PAGEREF _Toc526805707 \h </w:instrText>
            </w:r>
            <w:r w:rsidR="00BE2134">
              <w:rPr>
                <w:noProof/>
                <w:webHidden/>
              </w:rPr>
            </w:r>
            <w:r w:rsidR="00BE2134">
              <w:rPr>
                <w:noProof/>
                <w:webHidden/>
              </w:rPr>
              <w:fldChar w:fldCharType="separate"/>
            </w:r>
            <w:r w:rsidR="00BE2134">
              <w:rPr>
                <w:noProof/>
                <w:webHidden/>
              </w:rPr>
              <w:t>1</w:t>
            </w:r>
            <w:r w:rsidR="00BE2134">
              <w:rPr>
                <w:noProof/>
                <w:webHidden/>
              </w:rPr>
              <w:fldChar w:fldCharType="end"/>
            </w:r>
          </w:hyperlink>
        </w:p>
        <w:p w:rsidR="00BE2134" w:rsidRDefault="00D333AF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805708" w:history="1">
            <w:r w:rsidR="00BE2134" w:rsidRPr="00E209AB">
              <w:rPr>
                <w:rStyle w:val="Hyperlink"/>
                <w:noProof/>
              </w:rPr>
              <w:t>1.1.</w:t>
            </w:r>
            <w:r w:rsidR="00BE213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E2134" w:rsidRPr="00E209AB">
              <w:rPr>
                <w:rStyle w:val="Hyperlink"/>
                <w:noProof/>
              </w:rPr>
              <w:t>Características Funcionais</w:t>
            </w:r>
            <w:r w:rsidR="00BE2134">
              <w:rPr>
                <w:noProof/>
                <w:webHidden/>
              </w:rPr>
              <w:tab/>
            </w:r>
            <w:r w:rsidR="00BE2134">
              <w:rPr>
                <w:noProof/>
                <w:webHidden/>
              </w:rPr>
              <w:fldChar w:fldCharType="begin"/>
            </w:r>
            <w:r w:rsidR="00BE2134">
              <w:rPr>
                <w:noProof/>
                <w:webHidden/>
              </w:rPr>
              <w:instrText xml:space="preserve"> PAGEREF _Toc526805708 \h </w:instrText>
            </w:r>
            <w:r w:rsidR="00BE2134">
              <w:rPr>
                <w:noProof/>
                <w:webHidden/>
              </w:rPr>
            </w:r>
            <w:r w:rsidR="00BE2134">
              <w:rPr>
                <w:noProof/>
                <w:webHidden/>
              </w:rPr>
              <w:fldChar w:fldCharType="separate"/>
            </w:r>
            <w:r w:rsidR="00BE2134">
              <w:rPr>
                <w:noProof/>
                <w:webHidden/>
              </w:rPr>
              <w:t>1</w:t>
            </w:r>
            <w:r w:rsidR="00BE2134">
              <w:rPr>
                <w:noProof/>
                <w:webHidden/>
              </w:rPr>
              <w:fldChar w:fldCharType="end"/>
            </w:r>
          </w:hyperlink>
        </w:p>
        <w:p w:rsidR="00BE2134" w:rsidRDefault="00D333AF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805709" w:history="1">
            <w:r w:rsidR="00BE2134" w:rsidRPr="00E209AB">
              <w:rPr>
                <w:rStyle w:val="Hyperlink"/>
                <w:noProof/>
              </w:rPr>
              <w:t>1.2.</w:t>
            </w:r>
            <w:r w:rsidR="00BE213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E2134" w:rsidRPr="00E209AB">
              <w:rPr>
                <w:rStyle w:val="Hyperlink"/>
                <w:noProof/>
              </w:rPr>
              <w:t>Funcionamento do Sistema</w:t>
            </w:r>
            <w:r w:rsidR="00BE2134">
              <w:rPr>
                <w:noProof/>
                <w:webHidden/>
              </w:rPr>
              <w:tab/>
            </w:r>
            <w:r w:rsidR="00BE2134">
              <w:rPr>
                <w:noProof/>
                <w:webHidden/>
              </w:rPr>
              <w:fldChar w:fldCharType="begin"/>
            </w:r>
            <w:r w:rsidR="00BE2134">
              <w:rPr>
                <w:noProof/>
                <w:webHidden/>
              </w:rPr>
              <w:instrText xml:space="preserve"> PAGEREF _Toc526805709 \h </w:instrText>
            </w:r>
            <w:r w:rsidR="00BE2134">
              <w:rPr>
                <w:noProof/>
                <w:webHidden/>
              </w:rPr>
            </w:r>
            <w:r w:rsidR="00BE2134">
              <w:rPr>
                <w:noProof/>
                <w:webHidden/>
              </w:rPr>
              <w:fldChar w:fldCharType="separate"/>
            </w:r>
            <w:r w:rsidR="00BE2134">
              <w:rPr>
                <w:noProof/>
                <w:webHidden/>
              </w:rPr>
              <w:t>2</w:t>
            </w:r>
            <w:r w:rsidR="00BE2134">
              <w:rPr>
                <w:noProof/>
                <w:webHidden/>
              </w:rPr>
              <w:fldChar w:fldCharType="end"/>
            </w:r>
          </w:hyperlink>
        </w:p>
        <w:p w:rsidR="00BE2134" w:rsidRDefault="00D333AF">
          <w:pPr>
            <w:pStyle w:val="Sumrio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805710" w:history="1">
            <w:r w:rsidR="00BE2134" w:rsidRPr="00E209AB">
              <w:rPr>
                <w:rStyle w:val="Hyperlink"/>
                <w:noProof/>
              </w:rPr>
              <w:t>2.</w:t>
            </w:r>
            <w:r w:rsidR="00BE213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E2134" w:rsidRPr="00E209AB">
              <w:rPr>
                <w:rStyle w:val="Hyperlink"/>
                <w:noProof/>
              </w:rPr>
              <w:t>Sistema Run.codes</w:t>
            </w:r>
            <w:r w:rsidR="00BE2134">
              <w:rPr>
                <w:noProof/>
                <w:webHidden/>
              </w:rPr>
              <w:tab/>
            </w:r>
            <w:r w:rsidR="00BE2134">
              <w:rPr>
                <w:noProof/>
                <w:webHidden/>
              </w:rPr>
              <w:fldChar w:fldCharType="begin"/>
            </w:r>
            <w:r w:rsidR="00BE2134">
              <w:rPr>
                <w:noProof/>
                <w:webHidden/>
              </w:rPr>
              <w:instrText xml:space="preserve"> PAGEREF _Toc526805710 \h </w:instrText>
            </w:r>
            <w:r w:rsidR="00BE2134">
              <w:rPr>
                <w:noProof/>
                <w:webHidden/>
              </w:rPr>
            </w:r>
            <w:r w:rsidR="00BE2134">
              <w:rPr>
                <w:noProof/>
                <w:webHidden/>
              </w:rPr>
              <w:fldChar w:fldCharType="separate"/>
            </w:r>
            <w:r w:rsidR="00BE2134">
              <w:rPr>
                <w:noProof/>
                <w:webHidden/>
              </w:rPr>
              <w:t>4</w:t>
            </w:r>
            <w:r w:rsidR="00BE2134">
              <w:rPr>
                <w:noProof/>
                <w:webHidden/>
              </w:rPr>
              <w:fldChar w:fldCharType="end"/>
            </w:r>
          </w:hyperlink>
        </w:p>
        <w:p w:rsidR="00BE2134" w:rsidRDefault="00D333AF">
          <w:pPr>
            <w:pStyle w:val="Sumrio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805711" w:history="1">
            <w:r w:rsidR="00BE2134" w:rsidRPr="00E209AB">
              <w:rPr>
                <w:rStyle w:val="Hyperlink"/>
                <w:noProof/>
              </w:rPr>
              <w:t>3.</w:t>
            </w:r>
            <w:r w:rsidR="00BE213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E2134" w:rsidRPr="00E209AB">
              <w:rPr>
                <w:rStyle w:val="Hyperlink"/>
                <w:noProof/>
              </w:rPr>
              <w:t>Guia de Interface</w:t>
            </w:r>
            <w:r w:rsidR="00BE2134">
              <w:rPr>
                <w:noProof/>
                <w:webHidden/>
              </w:rPr>
              <w:tab/>
            </w:r>
            <w:r w:rsidR="00BE2134">
              <w:rPr>
                <w:noProof/>
                <w:webHidden/>
              </w:rPr>
              <w:fldChar w:fldCharType="begin"/>
            </w:r>
            <w:r w:rsidR="00BE2134">
              <w:rPr>
                <w:noProof/>
                <w:webHidden/>
              </w:rPr>
              <w:instrText xml:space="preserve"> PAGEREF _Toc526805711 \h </w:instrText>
            </w:r>
            <w:r w:rsidR="00BE2134">
              <w:rPr>
                <w:noProof/>
                <w:webHidden/>
              </w:rPr>
            </w:r>
            <w:r w:rsidR="00BE2134">
              <w:rPr>
                <w:noProof/>
                <w:webHidden/>
              </w:rPr>
              <w:fldChar w:fldCharType="separate"/>
            </w:r>
            <w:r w:rsidR="00BE2134">
              <w:rPr>
                <w:noProof/>
                <w:webHidden/>
              </w:rPr>
              <w:t>5</w:t>
            </w:r>
            <w:r w:rsidR="00BE2134">
              <w:rPr>
                <w:noProof/>
                <w:webHidden/>
              </w:rPr>
              <w:fldChar w:fldCharType="end"/>
            </w:r>
          </w:hyperlink>
        </w:p>
        <w:p w:rsidR="00BE2134" w:rsidRDefault="00D333AF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805712" w:history="1">
            <w:r w:rsidR="00BE2134" w:rsidRPr="00E209AB">
              <w:rPr>
                <w:rStyle w:val="Hyperlink"/>
                <w:noProof/>
              </w:rPr>
              <w:t>3.1.</w:t>
            </w:r>
            <w:r w:rsidR="00BE213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E2134" w:rsidRPr="00E209AB">
              <w:rPr>
                <w:rStyle w:val="Hyperlink"/>
                <w:noProof/>
              </w:rPr>
              <w:t>Professores e Monitores</w:t>
            </w:r>
            <w:r w:rsidR="00BE2134">
              <w:rPr>
                <w:noProof/>
                <w:webHidden/>
              </w:rPr>
              <w:tab/>
            </w:r>
            <w:r w:rsidR="00BE2134">
              <w:rPr>
                <w:noProof/>
                <w:webHidden/>
              </w:rPr>
              <w:fldChar w:fldCharType="begin"/>
            </w:r>
            <w:r w:rsidR="00BE2134">
              <w:rPr>
                <w:noProof/>
                <w:webHidden/>
              </w:rPr>
              <w:instrText xml:space="preserve"> PAGEREF _Toc526805712 \h </w:instrText>
            </w:r>
            <w:r w:rsidR="00BE2134">
              <w:rPr>
                <w:noProof/>
                <w:webHidden/>
              </w:rPr>
            </w:r>
            <w:r w:rsidR="00BE2134">
              <w:rPr>
                <w:noProof/>
                <w:webHidden/>
              </w:rPr>
              <w:fldChar w:fldCharType="separate"/>
            </w:r>
            <w:r w:rsidR="00BE2134">
              <w:rPr>
                <w:noProof/>
                <w:webHidden/>
              </w:rPr>
              <w:t>5</w:t>
            </w:r>
            <w:r w:rsidR="00BE2134">
              <w:rPr>
                <w:noProof/>
                <w:webHidden/>
              </w:rPr>
              <w:fldChar w:fldCharType="end"/>
            </w:r>
          </w:hyperlink>
        </w:p>
        <w:p w:rsidR="00BE2134" w:rsidRDefault="00D333AF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805713" w:history="1">
            <w:r w:rsidR="00BE2134" w:rsidRPr="00E209AB">
              <w:rPr>
                <w:rStyle w:val="Hyperlink"/>
                <w:noProof/>
              </w:rPr>
              <w:t>3.2.</w:t>
            </w:r>
            <w:r w:rsidR="00BE213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E2134" w:rsidRPr="00E209AB">
              <w:rPr>
                <w:rStyle w:val="Hyperlink"/>
                <w:noProof/>
              </w:rPr>
              <w:t>Aluno</w:t>
            </w:r>
            <w:r w:rsidR="00BE2134">
              <w:rPr>
                <w:noProof/>
                <w:webHidden/>
              </w:rPr>
              <w:tab/>
            </w:r>
            <w:r w:rsidR="00BE2134">
              <w:rPr>
                <w:noProof/>
                <w:webHidden/>
              </w:rPr>
              <w:fldChar w:fldCharType="begin"/>
            </w:r>
            <w:r w:rsidR="00BE2134">
              <w:rPr>
                <w:noProof/>
                <w:webHidden/>
              </w:rPr>
              <w:instrText xml:space="preserve"> PAGEREF _Toc526805713 \h </w:instrText>
            </w:r>
            <w:r w:rsidR="00BE2134">
              <w:rPr>
                <w:noProof/>
                <w:webHidden/>
              </w:rPr>
            </w:r>
            <w:r w:rsidR="00BE2134">
              <w:rPr>
                <w:noProof/>
                <w:webHidden/>
              </w:rPr>
              <w:fldChar w:fldCharType="separate"/>
            </w:r>
            <w:r w:rsidR="00BE2134">
              <w:rPr>
                <w:noProof/>
                <w:webHidden/>
              </w:rPr>
              <w:t>5</w:t>
            </w:r>
            <w:r w:rsidR="00BE2134">
              <w:rPr>
                <w:noProof/>
                <w:webHidden/>
              </w:rPr>
              <w:fldChar w:fldCharType="end"/>
            </w:r>
          </w:hyperlink>
        </w:p>
        <w:p w:rsidR="00BE2134" w:rsidRDefault="00D333AF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805714" w:history="1">
            <w:r w:rsidR="00BE2134" w:rsidRPr="00E209AB">
              <w:rPr>
                <w:rStyle w:val="Hyperlink"/>
                <w:noProof/>
              </w:rPr>
              <w:t>3.2.1.</w:t>
            </w:r>
            <w:r w:rsidR="00BE213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E2134" w:rsidRPr="00E209AB">
              <w:rPr>
                <w:rStyle w:val="Hyperlink"/>
                <w:noProof/>
              </w:rPr>
              <w:t>Cadastro</w:t>
            </w:r>
            <w:r w:rsidR="00BE2134">
              <w:rPr>
                <w:noProof/>
                <w:webHidden/>
              </w:rPr>
              <w:tab/>
            </w:r>
            <w:r w:rsidR="00BE2134">
              <w:rPr>
                <w:noProof/>
                <w:webHidden/>
              </w:rPr>
              <w:fldChar w:fldCharType="begin"/>
            </w:r>
            <w:r w:rsidR="00BE2134">
              <w:rPr>
                <w:noProof/>
                <w:webHidden/>
              </w:rPr>
              <w:instrText xml:space="preserve"> PAGEREF _Toc526805714 \h </w:instrText>
            </w:r>
            <w:r w:rsidR="00BE2134">
              <w:rPr>
                <w:noProof/>
                <w:webHidden/>
              </w:rPr>
            </w:r>
            <w:r w:rsidR="00BE2134">
              <w:rPr>
                <w:noProof/>
                <w:webHidden/>
              </w:rPr>
              <w:fldChar w:fldCharType="separate"/>
            </w:r>
            <w:r w:rsidR="00BE2134">
              <w:rPr>
                <w:noProof/>
                <w:webHidden/>
              </w:rPr>
              <w:t>6</w:t>
            </w:r>
            <w:r w:rsidR="00BE2134">
              <w:rPr>
                <w:noProof/>
                <w:webHidden/>
              </w:rPr>
              <w:fldChar w:fldCharType="end"/>
            </w:r>
          </w:hyperlink>
        </w:p>
        <w:p w:rsidR="00BE2134" w:rsidRDefault="00D333AF">
          <w:pPr>
            <w:pStyle w:val="Sumrio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805715" w:history="1">
            <w:r w:rsidR="00BE2134" w:rsidRPr="00E209AB">
              <w:rPr>
                <w:rStyle w:val="Hyperlink"/>
                <w:noProof/>
              </w:rPr>
              <w:t>4.</w:t>
            </w:r>
            <w:r w:rsidR="00BE213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E2134" w:rsidRPr="00E209AB">
              <w:rPr>
                <w:rStyle w:val="Hyperlink"/>
                <w:noProof/>
              </w:rPr>
              <w:t>Referências Bibliográficas</w:t>
            </w:r>
            <w:r w:rsidR="00BE2134">
              <w:rPr>
                <w:noProof/>
                <w:webHidden/>
              </w:rPr>
              <w:tab/>
            </w:r>
            <w:r w:rsidR="00BE2134">
              <w:rPr>
                <w:noProof/>
                <w:webHidden/>
              </w:rPr>
              <w:fldChar w:fldCharType="begin"/>
            </w:r>
            <w:r w:rsidR="00BE2134">
              <w:rPr>
                <w:noProof/>
                <w:webHidden/>
              </w:rPr>
              <w:instrText xml:space="preserve"> PAGEREF _Toc526805715 \h </w:instrText>
            </w:r>
            <w:r w:rsidR="00BE2134">
              <w:rPr>
                <w:noProof/>
                <w:webHidden/>
              </w:rPr>
            </w:r>
            <w:r w:rsidR="00BE2134">
              <w:rPr>
                <w:noProof/>
                <w:webHidden/>
              </w:rPr>
              <w:fldChar w:fldCharType="separate"/>
            </w:r>
            <w:r w:rsidR="00BE2134">
              <w:rPr>
                <w:noProof/>
                <w:webHidden/>
              </w:rPr>
              <w:t>9</w:t>
            </w:r>
            <w:r w:rsidR="00BE2134">
              <w:rPr>
                <w:noProof/>
                <w:webHidden/>
              </w:rPr>
              <w:fldChar w:fldCharType="end"/>
            </w:r>
          </w:hyperlink>
        </w:p>
        <w:p w:rsidR="00BE2134" w:rsidRPr="00BE2134" w:rsidRDefault="00115E77" w:rsidP="00BE2134">
          <w:pPr>
            <w:sectPr w:rsidR="00BE2134" w:rsidRPr="00BE2134" w:rsidSect="00A91DB9">
              <w:footerReference w:type="default" r:id="rId18"/>
              <w:pgSz w:w="11906" w:h="16838"/>
              <w:pgMar w:top="1134" w:right="1134" w:bottom="1134" w:left="1134" w:header="709" w:footer="709" w:gutter="0"/>
              <w:pgNumType w:fmt="lowerRoman"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527637" w:rsidRDefault="00962FB2" w:rsidP="00115E77">
      <w:pPr>
        <w:pStyle w:val="Ttulo1"/>
      </w:pPr>
      <w:bookmarkStart w:id="3" w:name="_Toc526805707"/>
      <w:bookmarkEnd w:id="0"/>
      <w:bookmarkEnd w:id="1"/>
      <w:bookmarkEnd w:id="2"/>
      <w:r>
        <w:lastRenderedPageBreak/>
        <w:t>Introdução</w:t>
      </w:r>
      <w:bookmarkEnd w:id="3"/>
    </w:p>
    <w:p w:rsidR="00E707E9" w:rsidRDefault="00BE2134" w:rsidP="00BE2134">
      <w:pPr>
        <w:ind w:firstLine="709"/>
        <w:rPr>
          <w:rFonts w:cs="Arial"/>
        </w:rPr>
      </w:pPr>
      <w:r w:rsidRPr="00BE2134">
        <w:rPr>
          <w:rFonts w:cs="Arial"/>
        </w:rPr>
        <w:t xml:space="preserve">O </w:t>
      </w:r>
      <w:r w:rsidRPr="00BE2134">
        <w:rPr>
          <w:rFonts w:cs="Arial"/>
          <w:b/>
        </w:rPr>
        <w:t>Run.codes</w:t>
      </w:r>
      <w:r w:rsidRPr="00BE2134">
        <w:rPr>
          <w:rFonts w:cs="Arial"/>
        </w:rPr>
        <w:t xml:space="preserve"> é um sistema de submissão e correção automática de exercícios de programação, com suporte a diversas linguagens como Python, Java, C/C++, R, </w:t>
      </w:r>
      <w:proofErr w:type="spellStart"/>
      <w:r w:rsidRPr="00BE2134">
        <w:rPr>
          <w:rFonts w:cs="Arial"/>
        </w:rPr>
        <w:t>Portugol</w:t>
      </w:r>
      <w:proofErr w:type="spellEnd"/>
      <w:r w:rsidRPr="00BE2134">
        <w:rPr>
          <w:rFonts w:cs="Arial"/>
        </w:rPr>
        <w:t>, entre outras.</w:t>
      </w:r>
    </w:p>
    <w:p w:rsidR="00E707E9" w:rsidRPr="00E707E9" w:rsidRDefault="00E707E9" w:rsidP="00E707E9">
      <w:pPr>
        <w:ind w:firstLine="709"/>
      </w:pPr>
      <w:r>
        <w:t>A ferramenta possibilita que os estudantes cadastrem seus trabalhos de programação</w:t>
      </w:r>
      <w:r w:rsidRPr="00D7680D">
        <w:t xml:space="preserve"> </w:t>
      </w:r>
      <w:r>
        <w:t>on-line e aguardem alguns segundos até que o resultado da correção apareça. Com isso, o aluno acompanha seus resultados rapidamente e o trabalho do professor é reduzido, permitindo que ele dedique menos tempo à correção, somente conferindo a análise do programa.</w:t>
      </w:r>
    </w:p>
    <w:p w:rsidR="00BE2134" w:rsidRDefault="00BE2134" w:rsidP="00BE2134">
      <w:pPr>
        <w:ind w:firstLine="709"/>
        <w:rPr>
          <w:rFonts w:cs="Arial"/>
        </w:rPr>
      </w:pPr>
      <w:r>
        <w:rPr>
          <w:rFonts w:cs="Arial"/>
        </w:rPr>
        <w:t>Pode-se caracterizar o sistema por algumas características funcionais:</w:t>
      </w:r>
    </w:p>
    <w:p w:rsidR="00F72AC0" w:rsidRPr="00BE2134" w:rsidRDefault="00F72AC0" w:rsidP="00F72AC0">
      <w:pPr>
        <w:rPr>
          <w:rFonts w:cs="Arial"/>
        </w:rPr>
      </w:pPr>
    </w:p>
    <w:p w:rsidR="007A4D1B" w:rsidRPr="007A4D1B" w:rsidRDefault="007A4D1B" w:rsidP="007A4D1B">
      <w:pPr>
        <w:pStyle w:val="Ttulo2"/>
      </w:pPr>
      <w:bookmarkStart w:id="4" w:name="_Toc526805708"/>
      <w:r>
        <w:t>Características Funcionais</w:t>
      </w:r>
      <w:bookmarkEnd w:id="4"/>
    </w:p>
    <w:p w:rsidR="002C76F1" w:rsidRPr="002C76F1" w:rsidRDefault="002C76F1" w:rsidP="00BE2134">
      <w:pPr>
        <w:pStyle w:val="PargrafodaLista"/>
        <w:numPr>
          <w:ilvl w:val="0"/>
          <w:numId w:val="11"/>
        </w:numPr>
      </w:pPr>
      <w:r>
        <w:t>Feedback imediato</w:t>
      </w:r>
    </w:p>
    <w:p w:rsidR="002C76F1" w:rsidRDefault="002C76F1" w:rsidP="002C76F1">
      <w:pPr>
        <w:ind w:firstLine="709"/>
      </w:pPr>
      <w:r>
        <w:t xml:space="preserve">O </w:t>
      </w:r>
      <w:r w:rsidRPr="00A91DB9">
        <w:rPr>
          <w:b/>
        </w:rPr>
        <w:t xml:space="preserve">Run.codes </w:t>
      </w:r>
      <w:r>
        <w:t xml:space="preserve">conta com uma arquitetura elástica para a correção de programas de computador, a qual disponibiliza recursos de acordo com a quantidade de submissões realizadas. Dessa maneira a correção de trabalhos e exercícios é feita no menor prazo possível. </w:t>
      </w:r>
    </w:p>
    <w:p w:rsidR="002C76F1" w:rsidRDefault="002C76F1" w:rsidP="002C76F1">
      <w:pPr>
        <w:pStyle w:val="PargrafodaLista"/>
        <w:numPr>
          <w:ilvl w:val="0"/>
          <w:numId w:val="7"/>
        </w:numPr>
        <w:spacing w:after="160" w:line="259" w:lineRule="auto"/>
      </w:pPr>
      <w:r>
        <w:t>Cada submissão é corrigida em segundos</w:t>
      </w:r>
    </w:p>
    <w:p w:rsidR="002C76F1" w:rsidRDefault="002C76F1" w:rsidP="002C76F1">
      <w:pPr>
        <w:pStyle w:val="PargrafodaLista"/>
        <w:numPr>
          <w:ilvl w:val="0"/>
          <w:numId w:val="7"/>
        </w:numPr>
        <w:spacing w:after="160" w:line="259" w:lineRule="auto"/>
      </w:pPr>
      <w:r>
        <w:t>O aluno verifica sua nota e detalhes sobre suas correções automáticas</w:t>
      </w:r>
    </w:p>
    <w:p w:rsidR="002C76F1" w:rsidRDefault="002C76F1" w:rsidP="002C76F1">
      <w:pPr>
        <w:pStyle w:val="PargrafodaLista"/>
        <w:numPr>
          <w:ilvl w:val="0"/>
          <w:numId w:val="7"/>
        </w:numPr>
      </w:pPr>
      <w:r>
        <w:t>O professor acompanha o desempenho e a evolução de seus alunos</w:t>
      </w:r>
    </w:p>
    <w:p w:rsidR="002C76F1" w:rsidRDefault="002C76F1" w:rsidP="00F72AC0">
      <w:pPr>
        <w:pStyle w:val="PargrafodaLista"/>
        <w:numPr>
          <w:ilvl w:val="0"/>
          <w:numId w:val="11"/>
        </w:numPr>
      </w:pPr>
      <w:r>
        <w:t>Correção automática</w:t>
      </w:r>
    </w:p>
    <w:p w:rsidR="002C76F1" w:rsidRDefault="002C76F1" w:rsidP="00F72AC0">
      <w:pPr>
        <w:ind w:firstLine="709"/>
      </w:pPr>
      <w:r>
        <w:t xml:space="preserve">O professor conta com diferentes abordagens para a definição de casos de teste. Por exemplo, o professor pode definir que a saída esperada para o programa do aluno seja um resultado específico ou esteja dentro de um intervalo numérico. O </w:t>
      </w:r>
      <w:r w:rsidRPr="002C76F1">
        <w:rPr>
          <w:b/>
        </w:rPr>
        <w:t>Run.codes</w:t>
      </w:r>
      <w:r>
        <w:t xml:space="preserve"> oferece:</w:t>
      </w:r>
    </w:p>
    <w:p w:rsidR="002C76F1" w:rsidRDefault="002C76F1" w:rsidP="00F72AC0">
      <w:pPr>
        <w:pStyle w:val="PargrafodaLista"/>
        <w:numPr>
          <w:ilvl w:val="0"/>
          <w:numId w:val="9"/>
        </w:numPr>
      </w:pPr>
      <w:r>
        <w:lastRenderedPageBreak/>
        <w:t>Comparação de saídas textuais</w:t>
      </w:r>
    </w:p>
    <w:p w:rsidR="002C76F1" w:rsidRDefault="002C76F1" w:rsidP="00F72AC0">
      <w:pPr>
        <w:pStyle w:val="PargrafodaLista"/>
        <w:numPr>
          <w:ilvl w:val="0"/>
          <w:numId w:val="9"/>
        </w:numPr>
      </w:pPr>
      <w:r>
        <w:t>Comparação de saídas dentro de um intervalo numérico</w:t>
      </w:r>
    </w:p>
    <w:p w:rsidR="002C76F1" w:rsidRDefault="002C76F1" w:rsidP="00F72AC0">
      <w:pPr>
        <w:pStyle w:val="PargrafodaLista"/>
        <w:numPr>
          <w:ilvl w:val="0"/>
          <w:numId w:val="9"/>
        </w:numPr>
      </w:pPr>
      <w:r>
        <w:t>Comparação de arquivos binários</w:t>
      </w:r>
    </w:p>
    <w:p w:rsidR="002C76F1" w:rsidRDefault="002C76F1" w:rsidP="00E65C8E">
      <w:pPr>
        <w:pStyle w:val="PargrafodaLista"/>
        <w:keepNext/>
        <w:numPr>
          <w:ilvl w:val="0"/>
          <w:numId w:val="11"/>
        </w:numPr>
      </w:pPr>
      <w:r>
        <w:t>Segurança na Correção</w:t>
      </w:r>
    </w:p>
    <w:p w:rsidR="002C76F1" w:rsidRDefault="002C76F1" w:rsidP="00E65C8E">
      <w:pPr>
        <w:keepNext/>
        <w:ind w:firstLine="709"/>
      </w:pPr>
      <w:r>
        <w:t xml:space="preserve">O </w:t>
      </w:r>
      <w:r w:rsidRPr="002C76F1">
        <w:rPr>
          <w:b/>
        </w:rPr>
        <w:t>Run.codes</w:t>
      </w:r>
      <w:r>
        <w:t xml:space="preserve"> está integrado com um dos verificadores de plágio mais utilizados no mundo. Assim, o professor pode verificar os níveis de similaridade entre os trabalhos apresentados mesmo entre códigos artificialmente modificados</w:t>
      </w:r>
    </w:p>
    <w:p w:rsidR="002C76F1" w:rsidRDefault="002C76F1" w:rsidP="00E65C8E">
      <w:pPr>
        <w:pStyle w:val="PargrafodaLista"/>
        <w:keepNext/>
        <w:numPr>
          <w:ilvl w:val="0"/>
          <w:numId w:val="8"/>
        </w:numPr>
      </w:pPr>
      <w:r>
        <w:t>Estatísticas e entregas e desempenho da turma</w:t>
      </w:r>
    </w:p>
    <w:p w:rsidR="002C76F1" w:rsidRDefault="002C76F1" w:rsidP="00E65C8E">
      <w:pPr>
        <w:pStyle w:val="PargrafodaLista"/>
        <w:keepNext/>
        <w:numPr>
          <w:ilvl w:val="0"/>
          <w:numId w:val="8"/>
        </w:numPr>
      </w:pPr>
      <w:r>
        <w:t>Verificação de similaridade entre todos os exercícios e trabalhos de uma turma</w:t>
      </w:r>
    </w:p>
    <w:p w:rsidR="00E65C8E" w:rsidRDefault="002C76F1" w:rsidP="00E65C8E">
      <w:pPr>
        <w:pStyle w:val="PargrafodaLista"/>
        <w:keepNext/>
        <w:numPr>
          <w:ilvl w:val="0"/>
          <w:numId w:val="8"/>
        </w:numPr>
      </w:pPr>
      <w:r>
        <w:t>Resultados de similaridade entre programas</w:t>
      </w:r>
    </w:p>
    <w:p w:rsidR="00E65C8E" w:rsidRDefault="00E65C8E" w:rsidP="00E65C8E">
      <w:pPr>
        <w:spacing w:after="160" w:line="259" w:lineRule="auto"/>
        <w:jc w:val="left"/>
      </w:pPr>
      <w:r>
        <w:br w:type="page"/>
      </w:r>
    </w:p>
    <w:p w:rsidR="00D7680D" w:rsidRDefault="00D7680D" w:rsidP="00D7680D">
      <w:pPr>
        <w:pStyle w:val="Ttulo1"/>
      </w:pPr>
      <w:bookmarkStart w:id="5" w:name="_Toc526805709"/>
      <w:r>
        <w:lastRenderedPageBreak/>
        <w:t>Linguagens Suportadas</w:t>
      </w:r>
    </w:p>
    <w:p w:rsidR="00D7680D" w:rsidRDefault="00D7680D" w:rsidP="00D7680D">
      <w:pPr>
        <w:ind w:firstLine="709"/>
      </w:pPr>
      <w:r>
        <w:t xml:space="preserve">O sistema do Run.codes suporta as linguagens de programação listadas abaixo. As submissões podem ser realizadas em um arquivo único ou em diversos arquivos compactados em um arquivo Zip com </w:t>
      </w:r>
      <w:r w:rsidRPr="00D7680D">
        <w:rPr>
          <w:b/>
        </w:rPr>
        <w:t>Makefile</w:t>
      </w:r>
      <w:r>
        <w:t xml:space="preserve">. O Run.codes também pode ser utilizado como gestor de entrega de trabalhos comuns (sem correção automática). Se você deseja utilizar uma linguagem não listada abaixo entre em </w:t>
      </w:r>
      <w:r w:rsidRPr="00D7680D">
        <w:rPr>
          <w:b/>
        </w:rPr>
        <w:t>contato</w:t>
      </w:r>
      <w:r w:rsidR="00E707E9">
        <w:rPr>
          <w:b/>
        </w:rPr>
        <w:t xml:space="preserve"> </w:t>
      </w:r>
      <w:r>
        <w:t>que a sua implementação será avaliada pela equipe do site.</w:t>
      </w:r>
    </w:p>
    <w:p w:rsidR="00D7680D" w:rsidRDefault="00D7680D" w:rsidP="00D7680D">
      <w:pPr>
        <w:pStyle w:val="PargrafodaLista"/>
        <w:numPr>
          <w:ilvl w:val="0"/>
          <w:numId w:val="12"/>
        </w:numPr>
      </w:pPr>
      <w:r>
        <w:t>Linguagem compilada ou Linguagem interpretada</w:t>
      </w:r>
    </w:p>
    <w:p w:rsidR="00D7680D" w:rsidRDefault="00D7680D" w:rsidP="00D7680D">
      <w:pPr>
        <w:ind w:firstLine="709"/>
      </w:pPr>
      <w:r>
        <w:t xml:space="preserve">Formatos aceitos: </w:t>
      </w:r>
      <w:proofErr w:type="spellStart"/>
      <w:r>
        <w:t>Haskel</w:t>
      </w:r>
      <w:proofErr w:type="spellEnd"/>
      <w:r>
        <w:t xml:space="preserve"> (".</w:t>
      </w:r>
      <w:proofErr w:type="spellStart"/>
      <w:r>
        <w:t>hs</w:t>
      </w:r>
      <w:proofErr w:type="spellEnd"/>
      <w:r>
        <w:t xml:space="preserve">"), </w:t>
      </w:r>
      <w:proofErr w:type="spellStart"/>
      <w:r>
        <w:t>Portugol</w:t>
      </w:r>
      <w:proofErr w:type="spellEnd"/>
      <w:r>
        <w:t xml:space="preserve"> (".por"), C (".</w:t>
      </w:r>
      <w:proofErr w:type="spellStart"/>
      <w:r>
        <w:t>cpp</w:t>
      </w:r>
      <w:proofErr w:type="spellEnd"/>
      <w:r>
        <w:t xml:space="preserve">"), Fortran (".f90"), ZIP </w:t>
      </w:r>
      <w:proofErr w:type="spellStart"/>
      <w:r>
        <w:t>Makefile</w:t>
      </w:r>
      <w:proofErr w:type="spellEnd"/>
      <w:r>
        <w:t xml:space="preserve"> (".zip"), Pascal (".</w:t>
      </w:r>
      <w:proofErr w:type="spellStart"/>
      <w:r>
        <w:t>pas</w:t>
      </w:r>
      <w:proofErr w:type="spellEnd"/>
      <w:r>
        <w:t>"), Java 8 (".</w:t>
      </w:r>
      <w:proofErr w:type="spellStart"/>
      <w:r>
        <w:t>java</w:t>
      </w:r>
      <w:proofErr w:type="spellEnd"/>
      <w:r>
        <w:t>"), C (".c"), Python 3 (".</w:t>
      </w:r>
      <w:proofErr w:type="spellStart"/>
      <w:r>
        <w:t>py</w:t>
      </w:r>
      <w:proofErr w:type="spellEnd"/>
      <w:r>
        <w:t>").</w:t>
      </w:r>
    </w:p>
    <w:p w:rsidR="00D7680D" w:rsidRDefault="00D7680D" w:rsidP="00D7680D">
      <w:pPr>
        <w:pStyle w:val="PargrafodaLista"/>
        <w:numPr>
          <w:ilvl w:val="0"/>
          <w:numId w:val="12"/>
        </w:numPr>
      </w:pPr>
      <w:r>
        <w:t>Arquivos Simples</w:t>
      </w:r>
    </w:p>
    <w:p w:rsidR="00D7680D" w:rsidRDefault="00D7680D" w:rsidP="00D7680D">
      <w:pPr>
        <w:ind w:firstLine="709"/>
      </w:pPr>
      <w:r>
        <w:t xml:space="preserve">Formatos aceitos: Zip (".zip") com </w:t>
      </w:r>
      <w:proofErr w:type="spellStart"/>
      <w:r w:rsidRPr="00D7680D">
        <w:rPr>
          <w:b/>
        </w:rPr>
        <w:t>Makefile</w:t>
      </w:r>
      <w:proofErr w:type="spellEnd"/>
      <w:r>
        <w:t>, PDF (".</w:t>
      </w:r>
      <w:proofErr w:type="spellStart"/>
      <w:r>
        <w:t>pdf</w:t>
      </w:r>
      <w:proofErr w:type="spellEnd"/>
      <w:r>
        <w:t>") e Texto (".</w:t>
      </w:r>
      <w:proofErr w:type="spellStart"/>
      <w:r>
        <w:t>txt</w:t>
      </w:r>
      <w:proofErr w:type="spellEnd"/>
      <w:r>
        <w:t>").</w:t>
      </w:r>
    </w:p>
    <w:p w:rsidR="00D7680D" w:rsidRDefault="00DB64D5" w:rsidP="00C0549B">
      <w:pPr>
        <w:pStyle w:val="Ttulo1"/>
      </w:pPr>
      <w:r>
        <w:t>Funcionamento do Sistema</w:t>
      </w:r>
      <w:bookmarkEnd w:id="5"/>
    </w:p>
    <w:p w:rsidR="00E707E9" w:rsidRDefault="00E707E9" w:rsidP="00E707E9">
      <w:pPr>
        <w:pStyle w:val="Ttulo2"/>
      </w:pPr>
      <w:r>
        <w:t>Procedimento</w:t>
      </w:r>
    </w:p>
    <w:p w:rsidR="00B43D5C" w:rsidRDefault="00B43D5C" w:rsidP="00B43D5C">
      <w:pPr>
        <w:pStyle w:val="Ttulo3"/>
      </w:pPr>
      <w:r>
        <w:t>Professor</w:t>
      </w:r>
    </w:p>
    <w:p w:rsidR="00E707E9" w:rsidRDefault="00D7680D" w:rsidP="00E707E9">
      <w:pPr>
        <w:ind w:firstLine="709"/>
      </w:pPr>
      <w:r>
        <w:t xml:space="preserve">Para utilizar o </w:t>
      </w:r>
      <w:r w:rsidRPr="00D7680D">
        <w:rPr>
          <w:b/>
        </w:rPr>
        <w:t>Run.codes</w:t>
      </w:r>
      <w:r>
        <w:t xml:space="preserve"> o</w:t>
      </w:r>
      <w:r w:rsidR="00962FB2">
        <w:t xml:space="preserve"> educador deve cadastrar-se e criar uma disciplina. Em seguida, faz</w:t>
      </w:r>
      <w:r w:rsidR="00E707E9">
        <w:t>-se</w:t>
      </w:r>
      <w:r w:rsidR="00962FB2">
        <w:t xml:space="preserve"> a inserção de exercícios, incluindo sua resposta correta em código fonte e uma descrição da proposta para os alunos.</w:t>
      </w:r>
      <w:r w:rsidR="00B43D5C">
        <w:t xml:space="preserve"> É necessário também criar os casos de teste dos exercícios.</w:t>
      </w:r>
    </w:p>
    <w:p w:rsidR="00B43D5C" w:rsidRDefault="00B43D5C" w:rsidP="00B43D5C">
      <w:pPr>
        <w:pStyle w:val="Ttulo3"/>
      </w:pPr>
      <w:r>
        <w:t>Aluno</w:t>
      </w:r>
    </w:p>
    <w:p w:rsidR="00E707E9" w:rsidRDefault="00E707E9" w:rsidP="00E707E9">
      <w:pPr>
        <w:ind w:firstLine="709"/>
      </w:pPr>
      <w:r>
        <w:t>Os alunos deverão acessar o Run.codes, cadastrar-se em sua disciplina e in</w:t>
      </w:r>
      <w:r w:rsidR="00B43D5C">
        <w:t>serir suas respostas aos exercícios. É necessário atenção dos alunos para a proposta do exercício, linguagens suportadas e formatação de entrada e saída de dados do exercício.</w:t>
      </w:r>
    </w:p>
    <w:p w:rsidR="00E707E9" w:rsidRDefault="00E707E9" w:rsidP="00E707E9">
      <w:pPr>
        <w:pStyle w:val="Ttulo2"/>
      </w:pPr>
      <w:r>
        <w:lastRenderedPageBreak/>
        <w:t>Correção Automática</w:t>
      </w:r>
    </w:p>
    <w:p w:rsidR="00E707E9" w:rsidRDefault="00E707E9" w:rsidP="00E707E9">
      <w:pPr>
        <w:ind w:firstLine="709"/>
      </w:pPr>
      <w:r>
        <w:t xml:space="preserve">Uma das funcionalidades do site Run.codes é a de correção de exercícios. Esta </w:t>
      </w:r>
      <w:r w:rsidR="00B43D5C">
        <w:t>ocorre</w:t>
      </w:r>
      <w:r>
        <w:t xml:space="preserve"> da seguinte maneira:</w:t>
      </w:r>
    </w:p>
    <w:p w:rsidR="00E707E9" w:rsidRDefault="00E707E9" w:rsidP="00E707E9">
      <w:pPr>
        <w:pStyle w:val="PargrafodaLista"/>
        <w:numPr>
          <w:ilvl w:val="0"/>
          <w:numId w:val="13"/>
        </w:numPr>
      </w:pPr>
      <w:r>
        <w:t>O motor de correção pega o código submetido, verifica a linguagem e cria um container de execução do programa.</w:t>
      </w:r>
    </w:p>
    <w:p w:rsidR="00E707E9" w:rsidRDefault="00E707E9" w:rsidP="00E707E9">
      <w:pPr>
        <w:pStyle w:val="PargrafodaLista"/>
        <w:numPr>
          <w:ilvl w:val="0"/>
          <w:numId w:val="13"/>
        </w:numPr>
      </w:pPr>
      <w:r>
        <w:t>O código do aluno é compilado (em linguagens com processo de compilação)</w:t>
      </w:r>
    </w:p>
    <w:p w:rsidR="00E707E9" w:rsidRDefault="00E707E9" w:rsidP="00E707E9">
      <w:pPr>
        <w:pStyle w:val="PargrafodaLista"/>
        <w:numPr>
          <w:ilvl w:val="0"/>
          <w:numId w:val="13"/>
        </w:numPr>
      </w:pPr>
      <w:r>
        <w:t>O motor pega os casos de teste cadastrados pelo professor</w:t>
      </w:r>
    </w:p>
    <w:p w:rsidR="00E707E9" w:rsidRDefault="00E707E9" w:rsidP="00E707E9">
      <w:pPr>
        <w:pStyle w:val="PargrafodaLista"/>
        <w:numPr>
          <w:ilvl w:val="0"/>
          <w:numId w:val="13"/>
        </w:numPr>
      </w:pPr>
      <w:r>
        <w:t>Para cada caso de teste, o código do aluno é executado para a entrada cadastrada. A saída é então comparada com a saída esperada que foi cadastrada pelo professor.</w:t>
      </w:r>
    </w:p>
    <w:p w:rsidR="00E707E9" w:rsidRPr="00E707E9" w:rsidRDefault="00E707E9" w:rsidP="00E707E9">
      <w:pPr>
        <w:pStyle w:val="PargrafodaLista"/>
        <w:numPr>
          <w:ilvl w:val="0"/>
          <w:numId w:val="13"/>
        </w:numPr>
      </w:pPr>
      <w:r>
        <w:t>A nota do aluno é proporcional ao número de casos de teste corretos.</w:t>
      </w:r>
    </w:p>
    <w:p w:rsidR="00E707E9" w:rsidRDefault="00D7680D" w:rsidP="00E707E9">
      <w:pPr>
        <w:ind w:firstLine="709"/>
      </w:pPr>
      <w:r>
        <w:t xml:space="preserve">Ao inserir um exercício, o professor deverá escolher entre Linguagem compilada ou Linguagem interpretada ou </w:t>
      </w:r>
      <w:r w:rsidRPr="00D7680D">
        <w:t>Arquivos Simples</w:t>
      </w:r>
      <w:r>
        <w:t>.</w:t>
      </w:r>
      <w:bookmarkStart w:id="6" w:name="_Toc526805710"/>
    </w:p>
    <w:bookmarkEnd w:id="6"/>
    <w:p w:rsidR="00527637" w:rsidRDefault="00E707E9" w:rsidP="00E707E9">
      <w:pPr>
        <w:pStyle w:val="Ttulo2"/>
      </w:pPr>
      <w:r>
        <w:t>Verificação de Similaridade</w:t>
      </w:r>
    </w:p>
    <w:p w:rsidR="00F72AC0" w:rsidRDefault="00E707E9" w:rsidP="00F72AC0">
      <w:pPr>
        <w:ind w:firstLine="709"/>
      </w:pPr>
      <w:r>
        <w:t>O sistema utiliza uma ferramenta chamada MOSS (disponível em http://theory.stanford.edu/~aiken/moss), desenvolvida pela Universidade de Stanford, dos Estados Unidos. Sua função é a de analisar os exercícios providos pelos alunos da turma e avaliar a possibilidade de plágio. O sistema</w:t>
      </w:r>
      <w:r w:rsidRPr="00EF0EDA">
        <w:t xml:space="preserve"> é capaz de indicar o grau de similaridade entre dois trabalhos por meio de porcentagem e alertar o docente.</w:t>
      </w:r>
      <w:r w:rsidR="00F72AC0">
        <w:t xml:space="preserve"> </w:t>
      </w:r>
    </w:p>
    <w:p w:rsidR="00F72AC0" w:rsidRDefault="00F72AC0" w:rsidP="00F72AC0">
      <w:r>
        <w:t xml:space="preserve">Para mais informações leia o </w:t>
      </w:r>
      <w:r w:rsidRPr="00F72AC0">
        <w:rPr>
          <w:b/>
        </w:rPr>
        <w:t>Anexo A</w:t>
      </w:r>
      <w:r w:rsidRPr="00F72AC0">
        <w:t>.</w:t>
      </w:r>
    </w:p>
    <w:p w:rsidR="008F3E2E" w:rsidRPr="0087136F" w:rsidRDefault="008F3E2E" w:rsidP="0087136F">
      <w:pPr>
        <w:ind w:firstLine="709"/>
      </w:pPr>
      <w:r>
        <w:rPr>
          <w:rFonts w:hint="eastAsia"/>
        </w:rPr>
        <w:br w:type="page"/>
      </w:r>
    </w:p>
    <w:p w:rsidR="004A7000" w:rsidRDefault="0065547B" w:rsidP="00C90157">
      <w:pPr>
        <w:pStyle w:val="Ttulo1"/>
      </w:pPr>
      <w:bookmarkStart w:id="7" w:name="_Toc526805711"/>
      <w:r>
        <w:lastRenderedPageBreak/>
        <w:t>Guia de Interface</w:t>
      </w:r>
      <w:bookmarkEnd w:id="7"/>
      <w:r w:rsidR="0010201F">
        <w:t xml:space="preserve"> do Aluno</w:t>
      </w:r>
    </w:p>
    <w:p w:rsidR="0010201F" w:rsidRDefault="0010201F" w:rsidP="0010201F">
      <w:pPr>
        <w:pStyle w:val="PargrafodaLista"/>
        <w:numPr>
          <w:ilvl w:val="0"/>
          <w:numId w:val="14"/>
        </w:numPr>
      </w:pPr>
      <w:r>
        <w:t xml:space="preserve">Acesse o site </w:t>
      </w:r>
      <w:hyperlink r:id="rId19" w:history="1">
        <w:r w:rsidRPr="001927DE">
          <w:rPr>
            <w:rStyle w:val="Hyperlink"/>
          </w:rPr>
          <w:t>https://run.codes/</w:t>
        </w:r>
      </w:hyperlink>
    </w:p>
    <w:p w:rsidR="00FC3F69" w:rsidRPr="00794F99" w:rsidRDefault="00794F99" w:rsidP="00FC3F69">
      <w:pPr>
        <w:jc w:val="center"/>
        <w:rPr>
          <w:b/>
        </w:rPr>
      </w:pPr>
      <w:r w:rsidRPr="00794F99">
        <w:rPr>
          <w:b/>
        </w:rPr>
        <w:t>TELA INICIAL</w:t>
      </w:r>
    </w:p>
    <w:p w:rsidR="00FC3F69" w:rsidRDefault="00FC3F69" w:rsidP="00FC3F69">
      <w:pPr>
        <w:ind w:firstLine="709"/>
      </w:pPr>
      <w:r>
        <w:t>Na tela inicial encontram-se as opções de cadastro ou LOGIN. Além disso nesta mesma página encontram-se informações gerais do sit</w:t>
      </w:r>
      <w:r w:rsidR="00F72AC0">
        <w:t>e</w:t>
      </w:r>
      <w:r>
        <w:t xml:space="preserve">, assim como link para o site institucional onde mais informações sobre o projeto podem ser </w:t>
      </w:r>
      <w:r w:rsidR="00F72AC0">
        <w:t>encontradas</w:t>
      </w:r>
      <w:r>
        <w:t>.</w:t>
      </w:r>
    </w:p>
    <w:p w:rsidR="00FC3F69" w:rsidRPr="00B0482C" w:rsidRDefault="002D5F9F" w:rsidP="00FC3F69">
      <w:r>
        <w:rPr>
          <w:noProof/>
        </w:rPr>
        <w:drawing>
          <wp:anchor distT="0" distB="0" distL="114300" distR="114300" simplePos="0" relativeHeight="251661312" behindDoc="0" locked="0" layoutInCell="1" allowOverlap="1" wp14:anchorId="5D68587F">
            <wp:simplePos x="0" y="0"/>
            <wp:positionH relativeFrom="page">
              <wp:align>center</wp:align>
            </wp:positionH>
            <wp:positionV relativeFrom="paragraph">
              <wp:posOffset>192405</wp:posOffset>
            </wp:positionV>
            <wp:extent cx="6747510" cy="3136265"/>
            <wp:effectExtent l="0" t="0" r="0" b="698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000" w:rsidRDefault="004A7000">
      <w:pPr>
        <w:spacing w:after="160" w:line="259" w:lineRule="auto"/>
      </w:pPr>
      <w:r>
        <w:br w:type="page"/>
      </w:r>
    </w:p>
    <w:p w:rsidR="0010201F" w:rsidRPr="0010201F" w:rsidRDefault="0010201F" w:rsidP="0010201F">
      <w:pPr>
        <w:pStyle w:val="Ttulo2"/>
      </w:pPr>
      <w:r>
        <w:lastRenderedPageBreak/>
        <w:t>Cadastro</w:t>
      </w:r>
    </w:p>
    <w:p w:rsidR="004A7000" w:rsidRDefault="004A7000" w:rsidP="00115E77">
      <w:pPr>
        <w:pStyle w:val="PargrafodaLista"/>
        <w:numPr>
          <w:ilvl w:val="0"/>
          <w:numId w:val="5"/>
        </w:numPr>
      </w:pPr>
      <w:r>
        <w:t>Para cadastrar-se clique em “CADASTRE-SE AGORA”.</w:t>
      </w:r>
    </w:p>
    <w:p w:rsidR="00115E77" w:rsidRDefault="002D5F9F" w:rsidP="004A7000">
      <w:pPr>
        <w:jc w:val="center"/>
        <w:rPr>
          <w:b/>
        </w:rPr>
      </w:pPr>
      <w:bookmarkStart w:id="8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114C8560" wp14:editId="3FA57669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6564630" cy="3051175"/>
            <wp:effectExtent l="0" t="0" r="762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r w:rsidR="004A7000">
        <w:rPr>
          <w:b/>
        </w:rPr>
        <w:t xml:space="preserve">TELA </w:t>
      </w:r>
      <w:r w:rsidR="008A30C4">
        <w:rPr>
          <w:b/>
        </w:rPr>
        <w:t>INICIAL</w:t>
      </w:r>
    </w:p>
    <w:p w:rsidR="004A7000" w:rsidRPr="004A7000" w:rsidRDefault="004A7000" w:rsidP="004A7000">
      <w:pPr>
        <w:jc w:val="center"/>
        <w:rPr>
          <w:b/>
        </w:rPr>
      </w:pPr>
    </w:p>
    <w:p w:rsidR="004A7000" w:rsidRDefault="004A7000" w:rsidP="008A30C4">
      <w:pPr>
        <w:pStyle w:val="PargrafodaLista"/>
        <w:numPr>
          <w:ilvl w:val="0"/>
          <w:numId w:val="5"/>
        </w:numPr>
      </w:pPr>
      <w:r>
        <w:t>Insira as informações necessárias:</w:t>
      </w:r>
    </w:p>
    <w:p w:rsidR="004A7000" w:rsidRPr="008A30C4" w:rsidRDefault="0010201F" w:rsidP="008A30C4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410325" cy="2961003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96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0C4" w:rsidRPr="008A30C4">
        <w:rPr>
          <w:b/>
        </w:rPr>
        <w:t>TELA DE CADASTRO</w:t>
      </w:r>
    </w:p>
    <w:p w:rsidR="008A30C4" w:rsidRDefault="008A30C4">
      <w:pPr>
        <w:spacing w:after="160" w:line="259" w:lineRule="auto"/>
      </w:pPr>
      <w:r>
        <w:br w:type="page"/>
      </w:r>
    </w:p>
    <w:p w:rsidR="0010201F" w:rsidRDefault="0010201F" w:rsidP="008A30C4">
      <w:pPr>
        <w:pStyle w:val="PargrafodaLista"/>
        <w:numPr>
          <w:ilvl w:val="0"/>
          <w:numId w:val="5"/>
        </w:numPr>
      </w:pPr>
      <w:r>
        <w:lastRenderedPageBreak/>
        <w:t>Clique em “CADASTRAR”</w:t>
      </w:r>
    </w:p>
    <w:p w:rsidR="008A30C4" w:rsidRDefault="008A30C4" w:rsidP="008A30C4">
      <w:pPr>
        <w:pStyle w:val="PargrafodaLista"/>
        <w:numPr>
          <w:ilvl w:val="0"/>
          <w:numId w:val="5"/>
        </w:numPr>
      </w:pPr>
      <w:r>
        <w:t>Abra sua caixa de e-mail</w:t>
      </w:r>
    </w:p>
    <w:p w:rsidR="008A30C4" w:rsidRDefault="008A30C4" w:rsidP="00F72AC0">
      <w:pPr>
        <w:ind w:firstLine="709"/>
      </w:pPr>
      <w:r>
        <w:t>Para finalizar o cadastro, o usuário receberá um e-mail de validação.</w:t>
      </w:r>
      <w:r w:rsidR="00F72AC0">
        <w:t xml:space="preserve"> Abra o e-mail. </w:t>
      </w:r>
      <w:r w:rsidR="004A7000">
        <w:t xml:space="preserve">Clique em “Confirmar Cadastro”. Um link será aberto </w:t>
      </w:r>
      <w:r>
        <w:t xml:space="preserve">em seu navegador padrão. </w:t>
      </w:r>
      <w:r w:rsidR="004A7000">
        <w:t>Espere até que a validação seja concluída.</w:t>
      </w:r>
      <w:r>
        <w:t xml:space="preserve"> </w:t>
      </w:r>
    </w:p>
    <w:p w:rsidR="004A7000" w:rsidRDefault="00826C24" w:rsidP="004A7000">
      <w:pPr>
        <w:ind w:firstLine="709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6CD1CE4" wp14:editId="25DA1672">
            <wp:simplePos x="0" y="0"/>
            <wp:positionH relativeFrom="margin">
              <wp:align>center</wp:align>
            </wp:positionH>
            <wp:positionV relativeFrom="paragraph">
              <wp:posOffset>675640</wp:posOffset>
            </wp:positionV>
            <wp:extent cx="4796155" cy="4359275"/>
            <wp:effectExtent l="0" t="0" r="4445" b="317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0C4" w:rsidRPr="008A30C4">
        <w:t>Note que est</w:t>
      </w:r>
      <w:r w:rsidR="008A30C4">
        <w:t>a</w:t>
      </w:r>
      <w:r w:rsidR="008A30C4" w:rsidRPr="008A30C4">
        <w:t xml:space="preserve"> mensagem pode levar até 15 minutos para ser recebida. Caso você não tenha recebido o e-mail, verifique sua caixa de spam.</w:t>
      </w:r>
    </w:p>
    <w:p w:rsidR="00826C24" w:rsidRDefault="00826C24">
      <w:pPr>
        <w:spacing w:after="160" w:line="259" w:lineRule="auto"/>
        <w:jc w:val="left"/>
      </w:pPr>
    </w:p>
    <w:p w:rsidR="00826C24" w:rsidRDefault="00826C24">
      <w:pPr>
        <w:spacing w:after="160" w:line="259" w:lineRule="auto"/>
        <w:jc w:val="left"/>
      </w:pPr>
    </w:p>
    <w:p w:rsidR="00826C24" w:rsidRDefault="00826C24">
      <w:pPr>
        <w:spacing w:after="160" w:line="259" w:lineRule="auto"/>
        <w:jc w:val="left"/>
      </w:pPr>
    </w:p>
    <w:p w:rsidR="00826C24" w:rsidRDefault="00826C24">
      <w:pPr>
        <w:spacing w:after="160" w:line="259" w:lineRule="auto"/>
        <w:jc w:val="left"/>
      </w:pPr>
    </w:p>
    <w:p w:rsidR="00826C24" w:rsidRDefault="00826C24">
      <w:pPr>
        <w:spacing w:after="160" w:line="259" w:lineRule="auto"/>
        <w:jc w:val="left"/>
      </w:pPr>
    </w:p>
    <w:p w:rsidR="00826C24" w:rsidRDefault="00826C24">
      <w:pPr>
        <w:spacing w:after="160" w:line="259" w:lineRule="auto"/>
        <w:jc w:val="left"/>
      </w:pPr>
    </w:p>
    <w:p w:rsidR="00826C24" w:rsidRDefault="00826C24">
      <w:pPr>
        <w:spacing w:after="160" w:line="259" w:lineRule="auto"/>
        <w:jc w:val="left"/>
      </w:pPr>
    </w:p>
    <w:p w:rsidR="00F72AC0" w:rsidRDefault="00F72AC0">
      <w:pPr>
        <w:spacing w:after="160" w:line="259" w:lineRule="auto"/>
        <w:jc w:val="left"/>
      </w:pPr>
      <w:r>
        <w:br w:type="page"/>
      </w:r>
    </w:p>
    <w:p w:rsidR="0010201F" w:rsidRDefault="0010201F" w:rsidP="0010201F">
      <w:pPr>
        <w:pStyle w:val="Ttulo2"/>
        <w:rPr>
          <w:rFonts w:eastAsia="SimSun"/>
          <w:lang w:eastAsia="zh-CN" w:bidi="hi-IN"/>
        </w:rPr>
      </w:pPr>
      <w:r>
        <w:rPr>
          <w:rFonts w:eastAsia="SimSun"/>
          <w:lang w:eastAsia="zh-CN" w:bidi="hi-IN"/>
        </w:rPr>
        <w:lastRenderedPageBreak/>
        <w:t>Primeiro Acesso</w:t>
      </w:r>
    </w:p>
    <w:p w:rsidR="0010201F" w:rsidRPr="0010201F" w:rsidRDefault="0010201F" w:rsidP="0010201F">
      <w:pPr>
        <w:rPr>
          <w:lang w:eastAsia="zh-CN" w:bidi="hi-IN"/>
        </w:rPr>
      </w:pPr>
    </w:p>
    <w:p w:rsidR="008F3E2E" w:rsidRPr="00826C24" w:rsidRDefault="00826C24" w:rsidP="00032CC6">
      <w:pPr>
        <w:pStyle w:val="PargrafodaLista"/>
        <w:numPr>
          <w:ilvl w:val="0"/>
          <w:numId w:val="5"/>
        </w:numPr>
        <w:rPr>
          <w:rFonts w:ascii="Liberation Serif" w:eastAsia="SimSun" w:hAnsi="Liberation Serif" w:cs="Mangal" w:hint="eastAsia"/>
          <w:kern w:val="3"/>
          <w:szCs w:val="24"/>
          <w:lang w:eastAsia="zh-CN" w:bidi="hi-I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B01BFA9" wp14:editId="5D2264B3">
            <wp:simplePos x="0" y="0"/>
            <wp:positionH relativeFrom="page">
              <wp:align>center</wp:align>
            </wp:positionH>
            <wp:positionV relativeFrom="paragraph">
              <wp:posOffset>338455</wp:posOffset>
            </wp:positionV>
            <wp:extent cx="5882640" cy="3457575"/>
            <wp:effectExtent l="0" t="0" r="381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0C4">
        <w:t>Primeiro Acesso</w:t>
      </w:r>
    </w:p>
    <w:p w:rsidR="004A7000" w:rsidRDefault="004A7000">
      <w:pPr>
        <w:spacing w:after="160" w:line="259" w:lineRule="auto"/>
      </w:pPr>
      <w:bookmarkStart w:id="9" w:name="_Toc522442152"/>
      <w:bookmarkStart w:id="10" w:name="_Toc522442201"/>
      <w:bookmarkStart w:id="11" w:name="_Toc522442378"/>
    </w:p>
    <w:p w:rsidR="00826C24" w:rsidRDefault="00826C24">
      <w:pPr>
        <w:spacing w:after="160" w:line="259" w:lineRule="auto"/>
        <w:jc w:val="left"/>
      </w:pPr>
      <w:r>
        <w:br w:type="page"/>
      </w:r>
    </w:p>
    <w:p w:rsidR="004D486C" w:rsidRDefault="008F3E2E" w:rsidP="00B43D5C">
      <w:pPr>
        <w:pStyle w:val="Ttulo1"/>
      </w:pPr>
      <w:bookmarkStart w:id="12" w:name="_Toc526805715"/>
      <w:r>
        <w:lastRenderedPageBreak/>
        <w:t>Referências Bibliográficas</w:t>
      </w:r>
      <w:bookmarkEnd w:id="9"/>
      <w:bookmarkEnd w:id="10"/>
      <w:bookmarkEnd w:id="11"/>
      <w:bookmarkEnd w:id="12"/>
    </w:p>
    <w:sectPr w:rsidR="004D486C" w:rsidSect="00DB64D5">
      <w:footerReference w:type="default" r:id="rId25"/>
      <w:pgSz w:w="11906" w:h="16838"/>
      <w:pgMar w:top="1701" w:right="1134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33AF" w:rsidRDefault="00D333AF" w:rsidP="00353B40">
      <w:pPr>
        <w:spacing w:line="240" w:lineRule="auto"/>
      </w:pPr>
      <w:r>
        <w:separator/>
      </w:r>
    </w:p>
  </w:endnote>
  <w:endnote w:type="continuationSeparator" w:id="0">
    <w:p w:rsidR="00D333AF" w:rsidRDefault="00D333AF" w:rsidP="00353B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2AC0" w:rsidRDefault="00F72AC0" w:rsidP="00383A76">
    <w:pPr>
      <w:jc w:val="center"/>
    </w:pPr>
    <w:r>
      <w:t>Niterói – RJ</w:t>
    </w:r>
  </w:p>
  <w:p w:rsidR="00F72AC0" w:rsidRDefault="00F72AC0" w:rsidP="00383A76">
    <w:pPr>
      <w:tabs>
        <w:tab w:val="left" w:pos="3300"/>
        <w:tab w:val="center" w:pos="4535"/>
      </w:tabs>
    </w:pPr>
    <w:r>
      <w:tab/>
    </w:r>
    <w:r>
      <w:tab/>
    </w:r>
    <w:r w:rsidRPr="00B5414C">
      <w:t>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2AC0" w:rsidRPr="00B5414C" w:rsidRDefault="00F72AC0" w:rsidP="00B5414C">
    <w:pPr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2AC0" w:rsidRDefault="00F72AC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2AC0" w:rsidRDefault="00F72AC0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2AC0" w:rsidRDefault="00F72AC0" w:rsidP="00962FB2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4870912"/>
      <w:docPartObj>
        <w:docPartGallery w:val="Page Numbers (Bottom of Page)"/>
        <w:docPartUnique/>
      </w:docPartObj>
    </w:sdtPr>
    <w:sdtEndPr/>
    <w:sdtContent>
      <w:p w:rsidR="00F72AC0" w:rsidRDefault="00F72AC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72AC0" w:rsidRDefault="00F72AC0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4408807"/>
      <w:docPartObj>
        <w:docPartGallery w:val="Page Numbers (Bottom of Page)"/>
        <w:docPartUnique/>
      </w:docPartObj>
    </w:sdtPr>
    <w:sdtEndPr/>
    <w:sdtContent>
      <w:p w:rsidR="00F72AC0" w:rsidRDefault="00F72AC0" w:rsidP="00DB64D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33AF" w:rsidRDefault="00D333AF" w:rsidP="00353B40">
      <w:pPr>
        <w:spacing w:line="240" w:lineRule="auto"/>
      </w:pPr>
      <w:r>
        <w:separator/>
      </w:r>
    </w:p>
  </w:footnote>
  <w:footnote w:type="continuationSeparator" w:id="0">
    <w:p w:rsidR="00D333AF" w:rsidRDefault="00D333AF" w:rsidP="00353B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2AC0" w:rsidRDefault="00F72AC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Empresa"/>
      <w:tag w:val=""/>
      <w:id w:val="-151225135"/>
      <w:placeholder>
        <w:docPart w:val="8D34602B434C42DDB1E677DD2FD67C77"/>
      </w:placeholder>
      <w:dataBinding w:prefixMappings="xmlns:ns0='http://schemas.openxmlformats.org/officeDocument/2006/extended-properties' " w:xpath="/ns0:Properties[1]/ns0:Company[1]" w:storeItemID="{6668398D-A668-4E3E-A5EB-62B293D839F1}"/>
      <w:text/>
    </w:sdtPr>
    <w:sdtEndPr/>
    <w:sdtContent>
      <w:p w:rsidR="00F72AC0" w:rsidRDefault="00F72AC0" w:rsidP="007B6AF1">
        <w:pPr>
          <w:pStyle w:val="Cabealho"/>
          <w:jc w:val="center"/>
        </w:pPr>
        <w:r>
          <w:t>UFF – UNIVERSIDADE FEDERAL FLUMINENSE</w:t>
        </w:r>
      </w:p>
    </w:sdtContent>
  </w:sdt>
  <w:p w:rsidR="00F72AC0" w:rsidRDefault="00F72AC0" w:rsidP="00DB64D5">
    <w:pPr>
      <w:pStyle w:val="Cabealh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align>center</wp:align>
              </wp:positionH>
              <wp:positionV relativeFrom="paragraph">
                <wp:posOffset>199966</wp:posOffset>
              </wp:positionV>
              <wp:extent cx="5364000" cy="0"/>
              <wp:effectExtent l="0" t="0" r="0" b="0"/>
              <wp:wrapSquare wrapText="bothSides"/>
              <wp:docPr id="7" name="Conector re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64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F040929" id="Conector reto 7" o:spid="_x0000_s1026" style="position:absolute;z-index:25165824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" from="0,15.75pt" to="422.3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" strokecolor="black [3200]" strokeweight=".5pt">
              <v:stroke joinstyle="miter"/>
              <w10:wrap type="square" anchorx="page"/>
            </v:line>
          </w:pict>
        </mc:Fallback>
      </mc:AlternateContent>
    </w:r>
    <w:r w:rsidR="00D333AF">
      <w:fldChar w:fldCharType="begin"/>
    </w:r>
    <w:r w:rsidR="00D333AF">
      <w:instrText xml:space="preserve"> FILENAME \* MERGEFORMAT </w:instrText>
    </w:r>
    <w:r w:rsidR="00D333AF">
      <w:fldChar w:fldCharType="separate"/>
    </w:r>
    <w:sdt>
      <w:sdtPr>
        <w:alias w:val="Título"/>
        <w:tag w:val=""/>
        <w:id w:val="-1289508080"/>
        <w:placeholder>
          <w:docPart w:val="B7A56AFD68704D21AB2F1AEECF34586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RUN.CODES - versão BETA - Manual do Usuário</w:t>
        </w:r>
      </w:sdtContent>
    </w:sdt>
    <w:r w:rsidR="00D333AF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2AC0" w:rsidRDefault="00F72AC0" w:rsidP="00383A76">
    <w:pPr>
      <w:pStyle w:val="Cabealho"/>
      <w:spacing w:line="360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D2781"/>
    <w:multiLevelType w:val="multilevel"/>
    <w:tmpl w:val="5D04D5A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3E34C6C"/>
    <w:multiLevelType w:val="hybridMultilevel"/>
    <w:tmpl w:val="CFD23A0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11840"/>
    <w:multiLevelType w:val="hybridMultilevel"/>
    <w:tmpl w:val="16FC224C"/>
    <w:lvl w:ilvl="0" w:tplc="04160011">
      <w:start w:val="1"/>
      <w:numFmt w:val="decimal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C21C17"/>
    <w:multiLevelType w:val="hybridMultilevel"/>
    <w:tmpl w:val="B2E6C7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4B244B"/>
    <w:multiLevelType w:val="hybridMultilevel"/>
    <w:tmpl w:val="EF52D4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761E0E"/>
    <w:multiLevelType w:val="hybridMultilevel"/>
    <w:tmpl w:val="4EA21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B272BB"/>
    <w:multiLevelType w:val="hybridMultilevel"/>
    <w:tmpl w:val="F2649F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92B50"/>
    <w:multiLevelType w:val="hybridMultilevel"/>
    <w:tmpl w:val="CF2A378A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96129D"/>
    <w:multiLevelType w:val="hybridMultilevel"/>
    <w:tmpl w:val="818C52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43FB5"/>
    <w:multiLevelType w:val="hybridMultilevel"/>
    <w:tmpl w:val="737A9BD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E69A5"/>
    <w:multiLevelType w:val="hybridMultilevel"/>
    <w:tmpl w:val="C5887E7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9F7AF1"/>
    <w:multiLevelType w:val="hybridMultilevel"/>
    <w:tmpl w:val="8A56AE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AB542BD"/>
    <w:multiLevelType w:val="hybridMultilevel"/>
    <w:tmpl w:val="27A43C8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D8944C3"/>
    <w:multiLevelType w:val="hybridMultilevel"/>
    <w:tmpl w:val="630AD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0"/>
  </w:num>
  <w:num w:numId="5">
    <w:abstractNumId w:val="6"/>
  </w:num>
  <w:num w:numId="6">
    <w:abstractNumId w:val="2"/>
  </w:num>
  <w:num w:numId="7">
    <w:abstractNumId w:val="12"/>
  </w:num>
  <w:num w:numId="8">
    <w:abstractNumId w:val="4"/>
  </w:num>
  <w:num w:numId="9">
    <w:abstractNumId w:val="11"/>
  </w:num>
  <w:num w:numId="10">
    <w:abstractNumId w:val="10"/>
  </w:num>
  <w:num w:numId="11">
    <w:abstractNumId w:val="13"/>
  </w:num>
  <w:num w:numId="12">
    <w:abstractNumId w:val="1"/>
  </w:num>
  <w:num w:numId="13">
    <w:abstractNumId w:val="7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55"/>
    <w:rsid w:val="000A6D2E"/>
    <w:rsid w:val="000B6D30"/>
    <w:rsid w:val="000E36D9"/>
    <w:rsid w:val="0010201F"/>
    <w:rsid w:val="00115E77"/>
    <w:rsid w:val="00150786"/>
    <w:rsid w:val="00185E68"/>
    <w:rsid w:val="00247D11"/>
    <w:rsid w:val="002C76F1"/>
    <w:rsid w:val="002D5F9F"/>
    <w:rsid w:val="003059B0"/>
    <w:rsid w:val="0033148F"/>
    <w:rsid w:val="0035286D"/>
    <w:rsid w:val="00353B40"/>
    <w:rsid w:val="00383A76"/>
    <w:rsid w:val="00392AF7"/>
    <w:rsid w:val="003E0A55"/>
    <w:rsid w:val="00495EA4"/>
    <w:rsid w:val="004A7000"/>
    <w:rsid w:val="004D486C"/>
    <w:rsid w:val="00527637"/>
    <w:rsid w:val="00584095"/>
    <w:rsid w:val="005A4775"/>
    <w:rsid w:val="00644F60"/>
    <w:rsid w:val="0065547B"/>
    <w:rsid w:val="00676B36"/>
    <w:rsid w:val="006C5EA8"/>
    <w:rsid w:val="00731799"/>
    <w:rsid w:val="00735F0A"/>
    <w:rsid w:val="00794F99"/>
    <w:rsid w:val="007A4D1B"/>
    <w:rsid w:val="007B4501"/>
    <w:rsid w:val="007B6AF1"/>
    <w:rsid w:val="007D2DAD"/>
    <w:rsid w:val="00826C24"/>
    <w:rsid w:val="00834E6A"/>
    <w:rsid w:val="0083520B"/>
    <w:rsid w:val="0085124B"/>
    <w:rsid w:val="0087136F"/>
    <w:rsid w:val="008A30C4"/>
    <w:rsid w:val="008F3E2E"/>
    <w:rsid w:val="00906518"/>
    <w:rsid w:val="00962FB2"/>
    <w:rsid w:val="009A5B60"/>
    <w:rsid w:val="009C5D1A"/>
    <w:rsid w:val="009D424A"/>
    <w:rsid w:val="00A00617"/>
    <w:rsid w:val="00A515D2"/>
    <w:rsid w:val="00A6698D"/>
    <w:rsid w:val="00A8355C"/>
    <w:rsid w:val="00A91DB9"/>
    <w:rsid w:val="00AD1C50"/>
    <w:rsid w:val="00B0482C"/>
    <w:rsid w:val="00B12AE3"/>
    <w:rsid w:val="00B30C19"/>
    <w:rsid w:val="00B43D5C"/>
    <w:rsid w:val="00B5414C"/>
    <w:rsid w:val="00B9125F"/>
    <w:rsid w:val="00BA074D"/>
    <w:rsid w:val="00BE2134"/>
    <w:rsid w:val="00BF5FB4"/>
    <w:rsid w:val="00C0549B"/>
    <w:rsid w:val="00C30396"/>
    <w:rsid w:val="00C4475B"/>
    <w:rsid w:val="00C555E7"/>
    <w:rsid w:val="00C6408C"/>
    <w:rsid w:val="00CC0EBB"/>
    <w:rsid w:val="00D07DE0"/>
    <w:rsid w:val="00D113ED"/>
    <w:rsid w:val="00D333AF"/>
    <w:rsid w:val="00D4449D"/>
    <w:rsid w:val="00D5790D"/>
    <w:rsid w:val="00D7680D"/>
    <w:rsid w:val="00DB64D5"/>
    <w:rsid w:val="00E217BF"/>
    <w:rsid w:val="00E65C8E"/>
    <w:rsid w:val="00E707E9"/>
    <w:rsid w:val="00E76D45"/>
    <w:rsid w:val="00ED531C"/>
    <w:rsid w:val="00EF0EDA"/>
    <w:rsid w:val="00F30AE3"/>
    <w:rsid w:val="00F43640"/>
    <w:rsid w:val="00F72AC0"/>
    <w:rsid w:val="00FA114B"/>
    <w:rsid w:val="00FC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5B9E17"/>
  <w15:chartTrackingRefBased/>
  <w15:docId w15:val="{C5B10ADC-2490-4AC5-83CC-52D6F27F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134"/>
    <w:pPr>
      <w:spacing w:after="0" w:line="48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A4D1B"/>
    <w:pPr>
      <w:keepNext/>
      <w:keepLines/>
      <w:numPr>
        <w:numId w:val="4"/>
      </w:numPr>
      <w:spacing w:before="240"/>
      <w:ind w:left="0" w:firstLine="0"/>
      <w:outlineLvl w:val="0"/>
    </w:pPr>
    <w:rPr>
      <w:rFonts w:eastAsiaTheme="majorEastAsia" w:cstheme="majorBidi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B0482C"/>
    <w:pPr>
      <w:keepNext/>
      <w:keepLines/>
      <w:numPr>
        <w:ilvl w:val="1"/>
        <w:numId w:val="4"/>
      </w:numPr>
      <w:spacing w:before="40"/>
      <w:ind w:left="0" w:firstLine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B0482C"/>
    <w:pPr>
      <w:keepNext/>
      <w:keepLines/>
      <w:numPr>
        <w:ilvl w:val="2"/>
        <w:numId w:val="4"/>
      </w:numPr>
      <w:spacing w:before="40"/>
      <w:ind w:left="0" w:firstLine="0"/>
      <w:outlineLvl w:val="2"/>
    </w:pPr>
    <w:rPr>
      <w:rFonts w:eastAsiaTheme="majorEastAsia" w:cstheme="majorBidi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C76F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53B4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3B40"/>
  </w:style>
  <w:style w:type="paragraph" w:styleId="Rodap">
    <w:name w:val="footer"/>
    <w:basedOn w:val="Normal"/>
    <w:link w:val="RodapChar"/>
    <w:uiPriority w:val="99"/>
    <w:unhideWhenUsed/>
    <w:rsid w:val="00353B4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3B40"/>
  </w:style>
  <w:style w:type="paragraph" w:styleId="PargrafodaLista">
    <w:name w:val="List Paragraph"/>
    <w:basedOn w:val="Normal"/>
    <w:uiPriority w:val="34"/>
    <w:qFormat/>
    <w:rsid w:val="00353B4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A4D1B"/>
    <w:rPr>
      <w:rFonts w:ascii="Times New Roman" w:eastAsiaTheme="majorEastAsia" w:hAnsi="Times New Roman" w:cstheme="majorBidi"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3E2E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0482C"/>
    <w:rPr>
      <w:rFonts w:ascii="Times New Roman" w:eastAsiaTheme="majorEastAsia" w:hAnsi="Times New Roman" w:cstheme="majorBidi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B0482C"/>
    <w:rPr>
      <w:rFonts w:ascii="Times New Roman" w:eastAsiaTheme="majorEastAsia" w:hAnsi="Times New Roman" w:cstheme="majorBidi"/>
      <w:sz w:val="28"/>
      <w:szCs w:val="24"/>
    </w:rPr>
  </w:style>
  <w:style w:type="paragraph" w:customStyle="1" w:styleId="Standard">
    <w:name w:val="Standard"/>
    <w:rsid w:val="008F3E2E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Sumrio1">
    <w:name w:val="toc 1"/>
    <w:basedOn w:val="Normal"/>
    <w:next w:val="Normal"/>
    <w:autoRedefine/>
    <w:uiPriority w:val="39"/>
    <w:unhideWhenUsed/>
    <w:rsid w:val="008F3E2E"/>
    <w:pPr>
      <w:spacing w:after="100"/>
    </w:pPr>
  </w:style>
  <w:style w:type="character" w:styleId="Hyperlink">
    <w:name w:val="Hyperlink"/>
    <w:basedOn w:val="Fontepargpadro"/>
    <w:uiPriority w:val="99"/>
    <w:unhideWhenUsed/>
    <w:rsid w:val="008F3E2E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5A4775"/>
    <w:pPr>
      <w:spacing w:after="0" w:line="240" w:lineRule="auto"/>
    </w:pPr>
    <w:rPr>
      <w:rFonts w:ascii="Times New Roman" w:hAnsi="Times New Roman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527637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4D486C"/>
    <w:rPr>
      <w:color w:val="808080"/>
    </w:rPr>
  </w:style>
  <w:style w:type="paragraph" w:styleId="Sumrio2">
    <w:name w:val="toc 2"/>
    <w:basedOn w:val="Normal"/>
    <w:next w:val="Normal"/>
    <w:autoRedefine/>
    <w:uiPriority w:val="39"/>
    <w:unhideWhenUsed/>
    <w:rsid w:val="00DB64D5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DB64D5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2C76F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4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6114">
          <w:marLeft w:val="45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6533">
          <w:marLeft w:val="0"/>
          <w:marRight w:val="0"/>
          <w:marTop w:val="450"/>
          <w:marBottom w:val="0"/>
          <w:divBdr>
            <w:top w:val="single" w:sz="6" w:space="15" w:color="E5E5E5"/>
            <w:left w:val="single" w:sz="6" w:space="15" w:color="E5E5E5"/>
            <w:bottom w:val="single" w:sz="6" w:space="15" w:color="E5E5E5"/>
            <w:right w:val="single" w:sz="6" w:space="15" w:color="E5E5E5"/>
          </w:divBdr>
        </w:div>
      </w:divsChild>
    </w:div>
    <w:div w:id="9361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footer" Target="footer6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mailto:fabio@run.codes" TargetMode="External"/><Relationship Id="rId25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hyperlink" Target="mailto:felipelageduarte@run.codes" TargetMode="Externa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4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https://run.codes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3.xml"/><Relationship Id="rId22" Type="http://schemas.openxmlformats.org/officeDocument/2006/relationships/image" Target="media/image3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s\Documents\Modelos%20Personalizados%20do%20Office\Relat&#243;rio%20Cient&#237;fico%20Distribui&#231;&#227;o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D34602B434C42DDB1E677DD2FD67C7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3A3648C-ECE5-4BB9-B69C-0CF858E1C320}"/>
      </w:docPartPr>
      <w:docPartBody>
        <w:p w:rsidR="00467B8A" w:rsidRDefault="00766022" w:rsidP="00766022">
          <w:pPr>
            <w:pStyle w:val="8D34602B434C42DDB1E677DD2FD67C77"/>
          </w:pPr>
          <w:r w:rsidRPr="00165C8C">
            <w:rPr>
              <w:rStyle w:val="TextodoEspaoReservado"/>
            </w:rPr>
            <w:t>[Empresa]</w:t>
          </w:r>
        </w:p>
      </w:docPartBody>
    </w:docPart>
    <w:docPart>
      <w:docPartPr>
        <w:name w:val="B7A56AFD68704D21AB2F1AEECF34586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36BAB2A-BA13-46C8-AF38-C5751FF3DEA3}"/>
      </w:docPartPr>
      <w:docPartBody>
        <w:p w:rsidR="00467B8A" w:rsidRDefault="00766022" w:rsidP="00766022">
          <w:pPr>
            <w:pStyle w:val="B7A56AFD68704D21AB2F1AEECF345865"/>
          </w:pPr>
          <w:r w:rsidRPr="00165C8C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22"/>
    <w:rsid w:val="002406AC"/>
    <w:rsid w:val="00467B8A"/>
    <w:rsid w:val="00766022"/>
    <w:rsid w:val="00B12191"/>
    <w:rsid w:val="00D5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766022"/>
    <w:rPr>
      <w:color w:val="808080"/>
    </w:rPr>
  </w:style>
  <w:style w:type="paragraph" w:customStyle="1" w:styleId="367885C390D44510A423C29D8ECACD4A">
    <w:name w:val="367885C390D44510A423C29D8ECACD4A"/>
    <w:rsid w:val="00766022"/>
  </w:style>
  <w:style w:type="paragraph" w:customStyle="1" w:styleId="3CF73C9975D94E779CAA6B55037A52C7">
    <w:name w:val="3CF73C9975D94E779CAA6B55037A52C7"/>
    <w:rsid w:val="00766022"/>
  </w:style>
  <w:style w:type="paragraph" w:customStyle="1" w:styleId="8D34602B434C42DDB1E677DD2FD67C77">
    <w:name w:val="8D34602B434C42DDB1E677DD2FD67C77"/>
    <w:rsid w:val="00766022"/>
  </w:style>
  <w:style w:type="paragraph" w:customStyle="1" w:styleId="B7A56AFD68704D21AB2F1AEECF345865">
    <w:name w:val="B7A56AFD68704D21AB2F1AEECF345865"/>
    <w:rsid w:val="00766022"/>
  </w:style>
  <w:style w:type="paragraph" w:customStyle="1" w:styleId="C78799CE5B9347C19FFA850CF6183E14">
    <w:name w:val="C78799CE5B9347C19FFA850CF6183E14"/>
    <w:rsid w:val="00766022"/>
  </w:style>
  <w:style w:type="paragraph" w:customStyle="1" w:styleId="C2189FF54309478198D4067EDCD6A212">
    <w:name w:val="C2189FF54309478198D4067EDCD6A212"/>
    <w:rsid w:val="007660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6CB81-360C-4E87-89B2-5B2DC0283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Científico Distribuição.dotm</Template>
  <TotalTime>3363</TotalTime>
  <Pages>13</Pages>
  <Words>1184</Words>
  <Characters>6395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RUN.CODES - versão BETA - Manual do Usuário</vt:lpstr>
    </vt:vector>
  </TitlesOfParts>
  <Company>UFF – UNIVERSIDADE FEDERAL FLUMINENSE</Company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RUN.CODES - versão BETA - Manual do Usuário</dc:title>
  <dc:subject/>
  <dc:creator>Lucas Coelho Ferreira</dc:creator>
  <cp:keywords/>
  <dc:description/>
  <cp:lastModifiedBy>Lucas Ferreira</cp:lastModifiedBy>
  <cp:revision>18</cp:revision>
  <dcterms:created xsi:type="dcterms:W3CDTF">2018-09-27T14:56:00Z</dcterms:created>
  <dcterms:modified xsi:type="dcterms:W3CDTF">2018-10-10T22:11:00Z</dcterms:modified>
</cp:coreProperties>
</file>